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60B41" w14:textId="40D074DA" w:rsidR="00D70063" w:rsidRPr="00DD5F98" w:rsidRDefault="00D70063" w:rsidP="00D70063">
      <w:pPr>
        <w:pStyle w:val="Titre3"/>
        <w:rPr>
          <w:b/>
          <w:bCs/>
          <w:color w:val="0070C0"/>
          <w:sz w:val="28"/>
          <w:szCs w:val="28"/>
          <w:lang w:val="en-US"/>
        </w:rPr>
      </w:pPr>
      <w:r w:rsidRPr="00DD5F98">
        <w:rPr>
          <w:b/>
          <w:bCs/>
          <w:noProof/>
          <w:color w:val="0070C0"/>
          <w:sz w:val="28"/>
          <w:szCs w:val="28"/>
          <w:lang w:bidi="fr-FR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056515EE" wp14:editId="5053097D">
                <wp:simplePos x="0" y="0"/>
                <wp:positionH relativeFrom="page">
                  <wp:posOffset>34290</wp:posOffset>
                </wp:positionH>
                <wp:positionV relativeFrom="page">
                  <wp:posOffset>-546735</wp:posOffset>
                </wp:positionV>
                <wp:extent cx="2908935" cy="11325860"/>
                <wp:effectExtent l="0" t="0" r="5715" b="8890"/>
                <wp:wrapSquare wrapText="bothSides"/>
                <wp:docPr id="217" name="Zone de texte 2" descr="Zone de texte de l’encadré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935" cy="11325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28BC0" w14:textId="117EF46F" w:rsidR="00D70063" w:rsidRDefault="00D70063" w:rsidP="009C71A4">
                            <w:pPr>
                              <w:pStyle w:val="Photo"/>
                              <w:pBdr>
                                <w:bottom w:val="single" w:sz="18" w:space="0" w:color="864A04" w:themeColor="accent1" w:themeShade="80"/>
                              </w:pBdr>
                            </w:pPr>
                          </w:p>
                          <w:p w14:paraId="4996EBAC" w14:textId="77777777" w:rsidR="009C71A4" w:rsidRPr="00F334C8" w:rsidRDefault="00F778F5" w:rsidP="00486E5D">
                            <w:pPr>
                              <w:pStyle w:val="Titre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rPr>
                                <w:lang w:val="en-US" w:bidi="fr-FR"/>
                              </w:rPr>
                              <w:t xml:space="preserve">        </w:t>
                            </w:r>
                            <w:r w:rsidR="00F11DC5">
                              <w:rPr>
                                <w:lang w:val="en-US" w:bidi="fr-FR"/>
                              </w:rPr>
                              <w:t xml:space="preserve">   </w:t>
                            </w:r>
                            <w:r w:rsidR="007A3169" w:rsidRPr="00D30872">
                              <w:rPr>
                                <w:b/>
                                <w:bCs/>
                                <w:color w:val="auto"/>
                                <w:lang w:val="en-US" w:bidi="fr-FR"/>
                              </w:rPr>
                              <w:t>Mariem S</w:t>
                            </w:r>
                          </w:p>
                          <w:p w14:paraId="52A83585" w14:textId="5FD4E0C9" w:rsidR="00187B92" w:rsidRDefault="00DB6CD1" w:rsidP="00486E5D">
                            <w:pPr>
                              <w:pStyle w:val="Titre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334C8">
                              <w:rPr>
                                <w:noProof/>
                                <w:lang w:val="en-US"/>
                              </w:rPr>
                              <w:t xml:space="preserve">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C07ABB" wp14:editId="67310723">
                                  <wp:extent cx="1807787" cy="1807787"/>
                                  <wp:effectExtent l="0" t="0" r="2540" b="2540"/>
                                  <wp:docPr id="487493031" name="Image 1" descr="Une image contenant personne, Visage humain, habits, Cheveux long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7493031" name="Image 1" descr="Une image contenant personne, Visage humain, habits, Cheveux longs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7801" cy="18378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334C8">
                              <w:rPr>
                                <w:noProof/>
                                <w:lang w:val="en-US"/>
                              </w:rPr>
                              <w:t xml:space="preserve">           </w:t>
                            </w:r>
                          </w:p>
                          <w:p w14:paraId="35965DFE" w14:textId="2129B7D9" w:rsidR="009C71A4" w:rsidRPr="009C71A4" w:rsidRDefault="009C71A4" w:rsidP="00486E5D">
                            <w:pPr>
                              <w:pStyle w:val="Titre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</w:t>
                            </w:r>
                            <w:r w:rsidR="00DB6CD1"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9C71A4">
                              <w:rPr>
                                <w:b/>
                                <w:bCs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Mariem Souadi </w:t>
                            </w:r>
                          </w:p>
                          <w:p w14:paraId="04107CBF" w14:textId="12B3B783" w:rsidR="009C71A4" w:rsidRPr="009C71A4" w:rsidRDefault="009C71A4" w:rsidP="00486E5D">
                            <w:pPr>
                              <w:pStyle w:val="Titre"/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C71A4">
                              <w:rPr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Software engineering Student</w:t>
                            </w:r>
                          </w:p>
                          <w:p w14:paraId="0B36CD30" w14:textId="3135E579" w:rsidR="00F778F5" w:rsidRDefault="0082120E" w:rsidP="005331AD">
                            <w:pPr>
                              <w:pStyle w:val="Titre1"/>
                              <w:pBdr>
                                <w:top w:val="single" w:sz="4" w:space="0" w:color="864A04" w:themeColor="accent1" w:themeShade="80"/>
                              </w:pBdr>
                              <w:rPr>
                                <w:b/>
                                <w:bCs/>
                                <w:color w:val="0070C0"/>
                                <w:lang w:val="en-US" w:bidi="fr-F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lang w:val="en-US" w:bidi="fr-FR"/>
                              </w:rPr>
                              <w:t xml:space="preserve">                     </w:t>
                            </w:r>
                            <w:r w:rsidR="00F778F5" w:rsidRPr="00D30872">
                              <w:rPr>
                                <w:b/>
                                <w:bCs/>
                                <w:color w:val="0070C0"/>
                                <w:lang w:val="en-US" w:bidi="fr-FR"/>
                              </w:rPr>
                              <w:t>Summary</w:t>
                            </w:r>
                          </w:p>
                          <w:p w14:paraId="4E16B8C3" w14:textId="6A6B5C0F" w:rsidR="00F11DC5" w:rsidRPr="00311511" w:rsidRDefault="006E215E" w:rsidP="00F11DC5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70C0"/>
                                <w:sz w:val="28"/>
                                <w:szCs w:val="32"/>
                                <w:lang w:val="en-US" w:eastAsia="ja-JP" w:bidi="fr-FR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ajorHAnsi"/>
                                <w:lang w:val="en-US" w:bidi="fr-FR"/>
                              </w:rPr>
                              <w:t>Proactive</w:t>
                            </w:r>
                            <w:r w:rsidR="00F11DC5" w:rsidRPr="00311511">
                              <w:rPr>
                                <w:rFonts w:asciiTheme="majorHAnsi" w:eastAsiaTheme="minorEastAsia" w:hAnsiTheme="majorHAnsi" w:cstheme="majorHAnsi"/>
                                <w:lang w:val="en-US" w:bidi="fr-FR"/>
                              </w:rPr>
                              <w:t xml:space="preserve"> Software Engineering student with strong analytical and problem-solving skills, seeking a 6-</w:t>
                            </w:r>
                            <w:proofErr w:type="gramStart"/>
                            <w:r w:rsidR="00F11DC5" w:rsidRPr="00311511">
                              <w:rPr>
                                <w:rFonts w:asciiTheme="majorHAnsi" w:eastAsiaTheme="minorEastAsia" w:hAnsiTheme="majorHAnsi" w:cstheme="majorHAnsi"/>
                                <w:lang w:val="en-US" w:bidi="fr-FR"/>
                              </w:rPr>
                              <w:t>month  internship</w:t>
                            </w:r>
                            <w:proofErr w:type="gramEnd"/>
                            <w:r w:rsidR="00F11DC5" w:rsidRPr="00311511">
                              <w:rPr>
                                <w:rFonts w:asciiTheme="majorHAnsi" w:eastAsiaTheme="minorEastAsia" w:hAnsiTheme="majorHAnsi" w:cstheme="majorHAnsi"/>
                                <w:lang w:val="en-US" w:bidi="fr-FR"/>
                              </w:rPr>
                              <w:t xml:space="preserve"> in AI, Data Science, or Software Development to contribute to innovative projects</w:t>
                            </w:r>
                            <w:r w:rsidR="00F11DC5" w:rsidRPr="00311511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lang w:val="en-US" w:bidi="fr-FR"/>
                              </w:rPr>
                              <w:t xml:space="preserve">     </w:t>
                            </w:r>
                            <w:r w:rsidR="00F11DC5" w:rsidRPr="00311511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70C0"/>
                                <w:sz w:val="28"/>
                                <w:szCs w:val="32"/>
                                <w:lang w:val="en-US" w:eastAsia="ja-JP" w:bidi="fr-FR"/>
                              </w:rPr>
                              <w:t xml:space="preserve">                </w:t>
                            </w:r>
                          </w:p>
                          <w:p w14:paraId="6709A636" w14:textId="3BF9E34C" w:rsidR="00D4187F" w:rsidRPr="00D30872" w:rsidRDefault="00F11DC5" w:rsidP="00F778F5">
                            <w:pPr>
                              <w:pStyle w:val="Titre1"/>
                              <w:rPr>
                                <w:b/>
                                <w:bCs/>
                                <w:color w:val="0070C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  <w:lang w:val="en-US" w:bidi="fr-FR"/>
                              </w:rPr>
                              <w:t xml:space="preserve">                         </w:t>
                            </w:r>
                            <w:r w:rsidR="00F778F5" w:rsidRPr="00D30872">
                              <w:rPr>
                                <w:b/>
                                <w:bCs/>
                                <w:color w:val="0070C0"/>
                                <w:lang w:val="en-US" w:bidi="fr-FR"/>
                              </w:rPr>
                              <w:t xml:space="preserve">ContACT </w:t>
                            </w:r>
                          </w:p>
                          <w:p w14:paraId="747D30A5" w14:textId="41370FAD" w:rsidR="00632413" w:rsidRDefault="00632413" w:rsidP="00D4187F">
                            <w:pPr>
                              <w:pStyle w:val="Coordonnes"/>
                              <w:spacing w:line="240" w:lineRule="auto"/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  <w:hyperlink r:id="rId12" w:history="1">
                              <w:r w:rsidRPr="002A525D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 w:bidi="fr-FR"/>
                                </w:rPr>
                                <w:t>Mariemsouadi12@gmail.com</w:t>
                              </w:r>
                            </w:hyperlink>
                          </w:p>
                          <w:p w14:paraId="68F0D6BD" w14:textId="4E705A4B" w:rsidR="00F778F5" w:rsidRPr="0080065B" w:rsidRDefault="00F778F5" w:rsidP="00D4187F">
                            <w:pPr>
                              <w:pStyle w:val="Coordonnes"/>
                              <w:spacing w:line="240" w:lineRule="auto"/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+216 56105166</w:t>
                            </w:r>
                          </w:p>
                          <w:p w14:paraId="415C4B1B" w14:textId="527160B6" w:rsidR="00BB6F44" w:rsidRPr="0080065B" w:rsidRDefault="00BB6F44" w:rsidP="00D4187F">
                            <w:pPr>
                              <w:pStyle w:val="Coordonnes"/>
                              <w:spacing w:line="240" w:lineRule="auto"/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</w:pP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>Tunis ,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lang w:val="en-US" w:bidi="fr-FR"/>
                              </w:rPr>
                              <w:t xml:space="preserve"> Tunisia </w:t>
                            </w:r>
                          </w:p>
                          <w:p w14:paraId="48461786" w14:textId="77777777" w:rsidR="00D30872" w:rsidRPr="0082120E" w:rsidRDefault="00BB6F44" w:rsidP="00D30872">
                            <w:pPr>
                              <w:pStyle w:val="Coordonnes"/>
                              <w:spacing w:line="240" w:lineRule="auto"/>
                              <w:rPr>
                                <w:lang w:val="en-US"/>
                              </w:rPr>
                            </w:pPr>
                            <w:hyperlink r:id="rId13" w:history="1">
                              <w:r w:rsidRPr="0080065B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 w:bidi="fr-FR"/>
                                </w:rPr>
                                <w:t>LinkedIn</w:t>
                              </w:r>
                            </w:hyperlink>
                            <w:r w:rsidRPr="00D30872">
                              <w:rPr>
                                <w:lang w:val="en-US" w:bidi="fr-FR"/>
                              </w:rPr>
                              <w:t xml:space="preserve">  </w:t>
                            </w:r>
                            <w:hyperlink r:id="rId14" w:history="1">
                              <w:r w:rsidRPr="0080065B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 w:bidi="fr-FR"/>
                                </w:rPr>
                                <w:t>GitHub</w:t>
                              </w:r>
                            </w:hyperlink>
                          </w:p>
                          <w:p w14:paraId="44307E46" w14:textId="39AEFA9B" w:rsidR="00E17FE6" w:rsidRPr="0082120E" w:rsidRDefault="00F11DC5" w:rsidP="00D30872">
                            <w:pPr>
                              <w:pStyle w:val="Coordonnes"/>
                              <w:spacing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lang w:val="en-US" w:bidi="fr-F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 xml:space="preserve">                   </w:t>
                            </w:r>
                            <w:r w:rsidR="00BB6F44" w:rsidRPr="008212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>C</w:t>
                            </w:r>
                            <w:r w:rsidR="0082120E" w:rsidRPr="008212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>ERTIFICATION</w:t>
                            </w:r>
                          </w:p>
                          <w:p w14:paraId="11A974A6" w14:textId="00D8399D" w:rsidR="00BB6F44" w:rsidRPr="0080065B" w:rsidRDefault="00E17FE6" w:rsidP="00D17F05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proofErr w:type="gramStart"/>
                            <w:r w:rsidRPr="0082120E">
                              <w:rPr>
                                <w:lang w:val="en-US"/>
                              </w:rPr>
                              <w:t>.-</w:t>
                            </w:r>
                            <w:proofErr w:type="gramEnd"/>
                            <w:r w:rsidRPr="0082120E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Professionnal</w:t>
                            </w:r>
                            <w:proofErr w:type="spell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Cloud &amp; DevOps </w:t>
                            </w:r>
                            <w:r w:rsidR="00684913"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Training </w:t>
                            </w:r>
                          </w:p>
                          <w:p w14:paraId="1FB24244" w14:textId="6DB9517C" w:rsidR="007502DF" w:rsidRDefault="00E17FE6" w:rsidP="00D4187F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-</w:t>
                            </w:r>
                            <w:r w:rsidRPr="007502DF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AWS Cloud Foundations(2025)</w:t>
                            </w:r>
                            <w:r w:rsidR="007502DF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(</w:t>
                            </w:r>
                            <w:hyperlink r:id="rId15" w:history="1">
                              <w:r w:rsidR="007502DF" w:rsidRPr="007502DF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/>
                                </w:rPr>
                                <w:t>certificate</w:t>
                              </w:r>
                            </w:hyperlink>
                            <w:r w:rsidR="007502DF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)</w:t>
                            </w:r>
                          </w:p>
                          <w:p w14:paraId="12C49F41" w14:textId="6B13FF81" w:rsidR="005331AD" w:rsidRPr="0080065B" w:rsidRDefault="005331AD" w:rsidP="00D4187F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-IELTS B2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Certification(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2025)</w:t>
                            </w:r>
                            <w:r w:rsidR="007502DF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</w:t>
                            </w:r>
                          </w:p>
                          <w:p w14:paraId="25F79F99" w14:textId="77777777" w:rsidR="00E85A2E" w:rsidRPr="0080065B" w:rsidRDefault="00E17FE6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-DELF B2 French Language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Certificate(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2025)</w:t>
                            </w:r>
                          </w:p>
                          <w:p w14:paraId="7D90319D" w14:textId="44415D53" w:rsidR="00AE7FA3" w:rsidRDefault="00AE7FA3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Certiport</w:t>
                            </w:r>
                            <w:proofErr w:type="spell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java ,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database,python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,</w:t>
                            </w:r>
                            <w:r w:rsidR="0058504C" w:rsidRPr="0080065B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JavaScript</w:t>
                            </w:r>
                            <w:proofErr w:type="spellEnd"/>
                          </w:p>
                          <w:p w14:paraId="08BEDE0E" w14:textId="131D3AD9" w:rsidR="00311511" w:rsidRDefault="00311511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</w:pPr>
                            <w:hyperlink r:id="rId16" w:anchor="credly" w:history="1">
                              <w:r w:rsidRPr="00311511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/>
                                </w:rPr>
                                <w:t xml:space="preserve">(All </w:t>
                              </w:r>
                              <w:proofErr w:type="spellStart"/>
                              <w:r w:rsidRPr="00311511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/>
                                </w:rPr>
                                <w:t>Certiport</w:t>
                              </w:r>
                              <w:proofErr w:type="spellEnd"/>
                              <w:r w:rsidRPr="00311511">
                                <w:rPr>
                                  <w:rStyle w:val="Lienhypertexte"/>
                                  <w:rFonts w:asciiTheme="majorHAnsi" w:hAnsiTheme="majorHAnsi" w:cstheme="majorHAnsi"/>
                                  <w:lang w:val="en-US"/>
                                </w:rPr>
                                <w:t xml:space="preserve"> Certification)</w:t>
                              </w:r>
                            </w:hyperlink>
                            <w:r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</w:t>
                            </w:r>
                          </w:p>
                          <w:p w14:paraId="17B219CF" w14:textId="54B9464B" w:rsidR="00B66839" w:rsidRDefault="00882749" w:rsidP="00882749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</w:pPr>
                            <w:r w:rsidRPr="00B66839">
                              <w:rPr>
                                <w:b/>
                                <w:bCs/>
                                <w:lang w:val="en-US"/>
                              </w:rPr>
                              <w:t>-</w:t>
                            </w:r>
                            <w:r w:rsidRPr="00B66839">
                              <w:rPr>
                                <w:rFonts w:eastAsiaTheme="minorHAnsi"/>
                                <w:b/>
                                <w:bCs/>
                                <w:lang w:val="en-US" w:eastAsia="en-US"/>
                              </w:rPr>
                              <w:t xml:space="preserve"> </w:t>
                            </w:r>
                            <w:r w:rsidRPr="00B66839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 xml:space="preserve">365 Data </w:t>
                            </w:r>
                            <w:proofErr w:type="spellStart"/>
                            <w:proofErr w:type="gramStart"/>
                            <w:r w:rsidRPr="00B66839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US"/>
                              </w:rPr>
                              <w:t>Science</w:t>
                            </w:r>
                            <w:r w:rsidRP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:M</w:t>
                            </w:r>
                            <w:r w:rsid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achine</w:t>
                            </w:r>
                            <w:proofErr w:type="spellEnd"/>
                            <w:proofErr w:type="gramEnd"/>
                            <w:r w:rsid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Learning </w:t>
                            </w:r>
                            <w:proofErr w:type="gramStart"/>
                            <w:r w:rsid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And</w:t>
                            </w:r>
                            <w:proofErr w:type="gramEnd"/>
                            <w:r w:rsid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 xml:space="preserve"> </w:t>
                            </w:r>
                            <w:r w:rsidR="00F11DC5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D</w:t>
                            </w:r>
                            <w:r w:rsidR="00B66839"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eep learning</w:t>
                            </w:r>
                            <w:r w:rsidR="002B0896" w:rsidRPr="00B668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 xml:space="preserve">  </w:t>
                            </w:r>
                          </w:p>
                          <w:p w14:paraId="5855C863" w14:textId="6C91AE53" w:rsidR="00EB5B64" w:rsidRPr="002B0896" w:rsidRDefault="002B0896" w:rsidP="00882749">
                            <w:pPr>
                              <w:pStyle w:val="Coordonnes"/>
                              <w:rPr>
                                <w:b/>
                                <w:bCs/>
                                <w:sz w:val="32"/>
                                <w:szCs w:val="32"/>
                                <w:lang w:val="en-US" w:bidi="fr-FR"/>
                              </w:rPr>
                            </w:pPr>
                            <w:r w:rsidRPr="00B668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 xml:space="preserve"> </w:t>
                            </w:r>
                            <w:r w:rsidR="00F11DC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 xml:space="preserve">                       </w:t>
                            </w:r>
                            <w:r w:rsidR="0080065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val="en-US" w:bidi="fr-FR"/>
                              </w:rPr>
                              <w:t>SKILLS</w:t>
                            </w:r>
                          </w:p>
                          <w:p w14:paraId="6A681B7E" w14:textId="2B3AD518" w:rsidR="00E85A2E" w:rsidRPr="0080065B" w:rsidRDefault="00E85A2E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 w:rsidRPr="00E85A2E">
                              <w:rPr>
                                <w:color w:val="000000" w:themeColor="text1"/>
                                <w:sz w:val="22"/>
                                <w:szCs w:val="22"/>
                                <w:lang w:val="en-US" w:bidi="fr-FR"/>
                              </w:rPr>
                              <w:t>-</w:t>
                            </w:r>
                            <w:proofErr w:type="gramStart"/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P</w:t>
                            </w:r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rogramming :</w:t>
                            </w:r>
                            <w:proofErr w:type="gramEnd"/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 </w:t>
                            </w:r>
                            <w:proofErr w:type="gramStart"/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python ,</w:t>
                            </w:r>
                            <w:proofErr w:type="gramEnd"/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Spring </w:t>
                            </w:r>
                            <w:proofErr w:type="gramStart"/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boot ,C++</w:t>
                            </w:r>
                            <w:proofErr w:type="gramEnd"/>
                            <w:r w:rsidR="00F1721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,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SQL,Nosql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,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React ,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Angular ,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flutter,node.js</w:t>
                            </w:r>
                            <w:proofErr w:type="gramEnd"/>
                          </w:p>
                          <w:p w14:paraId="122D63E7" w14:textId="4CC258B9" w:rsidR="00E85A2E" w:rsidRDefault="00E85A2E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-D</w:t>
                            </w:r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evOps</w:t>
                            </w: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&amp;Cloud: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Jenkins ,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proofErr w:type="gramStart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kubernetes,docker</w:t>
                            </w:r>
                            <w:proofErr w:type="gramEnd"/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 </w:t>
                            </w:r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Azure</w:t>
                            </w: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, AWS </w:t>
                            </w:r>
                          </w:p>
                          <w:p w14:paraId="61CE3BC0" w14:textId="5C32DC52" w:rsidR="00632413" w:rsidRPr="0080065B" w:rsidRDefault="00632413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-Methodologies: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agile ,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scrum</w:t>
                            </w:r>
                          </w:p>
                          <w:p w14:paraId="30FFD50B" w14:textId="6DBC2D12" w:rsidR="00AE7FA3" w:rsidRPr="0080065B" w:rsidRDefault="006D5A78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-</w:t>
                            </w:r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AI/</w:t>
                            </w:r>
                            <w:proofErr w:type="spellStart"/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Ml</w:t>
                            </w:r>
                            <w:proofErr w:type="spellEnd"/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: </w:t>
                            </w:r>
                            <w:proofErr w:type="gramStart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TensorFlow ,</w:t>
                            </w:r>
                            <w:proofErr w:type="gramEnd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Scikit-</w:t>
                            </w:r>
                            <w:proofErr w:type="spellStart"/>
                            <w:proofErr w:type="gramStart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learn,keras</w:t>
                            </w:r>
                            <w:proofErr w:type="spellEnd"/>
                            <w:proofErr w:type="gramEnd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 </w:t>
                            </w:r>
                            <w:proofErr w:type="spellStart"/>
                            <w:proofErr w:type="gramStart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PyTorch,Pandas</w:t>
                            </w:r>
                            <w:proofErr w:type="spellEnd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,XAI</w:t>
                            </w:r>
                            <w:proofErr w:type="gramEnd"/>
                            <w:r w:rsidR="00B660B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</w:p>
                          <w:p w14:paraId="1DAE154C" w14:textId="6A4FD344" w:rsidR="00EB5B64" w:rsidRPr="0080065B" w:rsidRDefault="00684913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-</w:t>
                            </w:r>
                            <w:proofErr w:type="gramStart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Languages :</w:t>
                            </w:r>
                            <w:proofErr w:type="gramEnd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English(B2</w:t>
                            </w:r>
                            <w:proofErr w:type="gramStart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) ,</w:t>
                            </w:r>
                            <w:proofErr w:type="gramEnd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French(B2</w:t>
                            </w:r>
                            <w:proofErr w:type="gramStart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) ,Arabic</w:t>
                            </w:r>
                            <w:proofErr w:type="gramEnd"/>
                            <w:r w:rsidR="00EB5B64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</w:p>
                          <w:p w14:paraId="580BBEB3" w14:textId="4403DB45" w:rsidR="00AE7FA3" w:rsidRPr="0080065B" w:rsidRDefault="00684913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</w:pPr>
                            <w:r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-</w:t>
                            </w:r>
                            <w:r w:rsidR="00AE7FA3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Soft </w:t>
                            </w:r>
                            <w:proofErr w:type="gramStart"/>
                            <w:r w:rsidR="00AE7FA3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Skills :</w:t>
                            </w:r>
                            <w:proofErr w:type="gramEnd"/>
                            <w:r w:rsidR="00AE7FA3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proofErr w:type="gramStart"/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Adapta</w:t>
                            </w:r>
                            <w:r w:rsidR="003E15FC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ble</w:t>
                            </w:r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</w:t>
                            </w:r>
                            <w:proofErr w:type="gramEnd"/>
                            <w:r w:rsidR="0058504C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,Critical-</w:t>
                            </w:r>
                            <w:proofErr w:type="gramStart"/>
                            <w:r w:rsidR="00F11DC5" w:rsidRPr="0080065B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Thinking </w:t>
                            </w:r>
                            <w:r w:rsidR="005B35C0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,</w:t>
                            </w:r>
                            <w:proofErr w:type="gramEnd"/>
                            <w:r w:rsidR="005B35C0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proofErr w:type="gramStart"/>
                            <w:r w:rsidR="005B35C0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Teamwork </w:t>
                            </w:r>
                            <w:r w:rsidR="00632413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,</w:t>
                            </w:r>
                            <w:proofErr w:type="gramEnd"/>
                            <w:r w:rsidR="00632413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</w:t>
                            </w:r>
                            <w:r w:rsidR="003E15FC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problem-</w:t>
                            </w:r>
                            <w:proofErr w:type="spellStart"/>
                            <w:proofErr w:type="gramStart"/>
                            <w:r w:rsidR="003E15FC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>solving,communicative</w:t>
                            </w:r>
                            <w:proofErr w:type="spellEnd"/>
                            <w:proofErr w:type="gramEnd"/>
                            <w:r w:rsidR="003E15FC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US" w:bidi="fr-FR"/>
                              </w:rPr>
                              <w:t xml:space="preserve"> skills</w:t>
                            </w:r>
                          </w:p>
                          <w:p w14:paraId="0BE77236" w14:textId="77777777" w:rsidR="00AE7FA3" w:rsidRPr="00E85A2E" w:rsidRDefault="00AE7FA3" w:rsidP="00E85A2E">
                            <w:pPr>
                              <w:pStyle w:val="Coordonnes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2"/>
                                <w:szCs w:val="22"/>
                                <w:lang w:val="en-US" w:bidi="fr-FR"/>
                              </w:rPr>
                            </w:pPr>
                          </w:p>
                          <w:p w14:paraId="4F1F15CC" w14:textId="77777777" w:rsidR="00E85A2E" w:rsidRPr="00E85A2E" w:rsidRDefault="00E85A2E" w:rsidP="00E85A2E">
                            <w:pPr>
                              <w:pStyle w:val="Coordonnes"/>
                              <w:rPr>
                                <w:b/>
                                <w:bCs/>
                                <w:color w:val="000000" w:themeColor="text1"/>
                                <w:lang w:val="en-US" w:bidi="fr-FR"/>
                              </w:rPr>
                            </w:pPr>
                          </w:p>
                          <w:p w14:paraId="496C536B" w14:textId="05869320" w:rsidR="00E85A2E" w:rsidRPr="00E85A2E" w:rsidRDefault="00E85A2E" w:rsidP="00E85A2E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  <w:r w:rsidRPr="00E85A2E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 xml:space="preserve">Non-Technical </w:t>
                            </w:r>
                            <w:proofErr w:type="gramStart"/>
                            <w:r w:rsidRPr="00E85A2E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>Skills :</w:t>
                            </w:r>
                            <w:proofErr w:type="gramEnd"/>
                            <w:r w:rsidRPr="00E85A2E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 xml:space="preserve"> </w:t>
                            </w:r>
                          </w:p>
                          <w:p w14:paraId="0316F3E6" w14:textId="0FF7CB49" w:rsidR="00E85A2E" w:rsidRDefault="00E85A2E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 xml:space="preserve">Language: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>English(Fluent )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>, French(Fluent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>),Arabic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  <w:t>(Native)</w:t>
                            </w:r>
                          </w:p>
                          <w:p w14:paraId="450E2DEB" w14:textId="77777777" w:rsidR="00E85A2E" w:rsidRDefault="00E85A2E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64268548" w14:textId="77777777" w:rsidR="00E85A2E" w:rsidRDefault="00E85A2E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0844976A" w14:textId="77777777" w:rsidR="00E85A2E" w:rsidRDefault="00E85A2E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403E9ACD" w14:textId="77777777" w:rsidR="00E85A2E" w:rsidRPr="00E85A2E" w:rsidRDefault="00E85A2E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18E970CE" w14:textId="1490731F" w:rsidR="00F17214" w:rsidRPr="00E85A2E" w:rsidRDefault="00F17214" w:rsidP="005331AD">
                            <w:pPr>
                              <w:pStyle w:val="Titre2"/>
                              <w:rPr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1F884ADE" w14:textId="77777777" w:rsidR="00F17214" w:rsidRPr="00E85A2E" w:rsidRDefault="00F17214" w:rsidP="005331AD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65470323" w14:textId="77777777" w:rsidR="00F17214" w:rsidRPr="00E85A2E" w:rsidRDefault="00F17214" w:rsidP="005331AD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545BF149" w14:textId="77777777" w:rsidR="00F17214" w:rsidRPr="00E85A2E" w:rsidRDefault="00F17214" w:rsidP="005331AD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66E3B593" w14:textId="77777777" w:rsidR="00F17214" w:rsidRPr="00E85A2E" w:rsidRDefault="00F17214" w:rsidP="005331AD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17C81136" w14:textId="77777777" w:rsidR="00F17214" w:rsidRPr="00E85A2E" w:rsidRDefault="00F17214" w:rsidP="005331AD">
                            <w:pPr>
                              <w:pStyle w:val="Titre2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bidi="fr-FR"/>
                              </w:rPr>
                            </w:pPr>
                          </w:p>
                          <w:p w14:paraId="51870A84" w14:textId="77777777" w:rsidR="00F17214" w:rsidRPr="00E85A2E" w:rsidRDefault="00F17214" w:rsidP="005331AD">
                            <w:pPr>
                              <w:pStyle w:val="Titre2"/>
                              <w:rPr>
                                <w:lang w:val="en-US" w:bidi="fr-FR"/>
                              </w:rPr>
                            </w:pPr>
                          </w:p>
                          <w:p w14:paraId="04476E2C" w14:textId="4EB91B8F" w:rsidR="005331AD" w:rsidRPr="005331AD" w:rsidRDefault="005331AD" w:rsidP="005331AD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57854A3B" w14:textId="77777777" w:rsidR="005331AD" w:rsidRDefault="005331AD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502B1D45" w14:textId="77777777" w:rsidR="005331AD" w:rsidRDefault="005331AD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30F37BC5" w14:textId="77777777" w:rsidR="00E17FE6" w:rsidRPr="00E17FE6" w:rsidRDefault="00E17FE6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7684138F" w14:textId="2A39527C" w:rsidR="00E17FE6" w:rsidRDefault="00E17FE6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10F04D92" w14:textId="77777777" w:rsidR="00E17FE6" w:rsidRDefault="00E17FE6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  <w:p w14:paraId="75F8829A" w14:textId="77777777" w:rsidR="00E17FE6" w:rsidRPr="00E17FE6" w:rsidRDefault="00E17FE6" w:rsidP="00D4187F">
                            <w:pPr>
                              <w:pStyle w:val="Coordonnes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515EE" id="_x0000_t202" coordsize="21600,21600" o:spt="202" path="m,l,21600r21600,l21600,xe">
                <v:stroke joinstyle="miter"/>
                <v:path gradientshapeok="t" o:connecttype="rect"/>
              </v:shapetype>
              <v:shape id="Zone de texte 2" o:spid="_x0000_s1026" type="#_x0000_t202" alt="Zone de texte de l’encadré" style="position:absolute;margin-left:2.7pt;margin-top:-43.05pt;width:229.05pt;height:89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" filled="f" stroked="f">
                <v:textbox inset="0,0,0,0">
                  <w:txbxContent>
                    <w:p w14:paraId="6EB28BC0" w14:textId="117EF46F" w:rsidR="00D70063" w:rsidRDefault="00D70063" w:rsidP="009C71A4">
                      <w:pPr>
                        <w:pStyle w:val="Photo"/>
                        <w:pBdr>
                          <w:bottom w:val="single" w:sz="18" w:space="0" w:color="864A04" w:themeColor="accent1" w:themeShade="80"/>
                        </w:pBdr>
                      </w:pPr>
                    </w:p>
                    <w:p w14:paraId="4996EBAC" w14:textId="77777777" w:rsidR="009C71A4" w:rsidRPr="00F334C8" w:rsidRDefault="00F778F5" w:rsidP="00486E5D">
                      <w:pPr>
                        <w:pStyle w:val="Titre"/>
                        <w:rPr>
                          <w:noProof/>
                          <w:lang w:val="en-US"/>
                        </w:rPr>
                      </w:pPr>
                      <w:r>
                        <w:rPr>
                          <w:lang w:val="en-US" w:bidi="fr-FR"/>
                        </w:rPr>
                        <w:t xml:space="preserve">        </w:t>
                      </w:r>
                      <w:r w:rsidR="00F11DC5">
                        <w:rPr>
                          <w:lang w:val="en-US" w:bidi="fr-FR"/>
                        </w:rPr>
                        <w:t xml:space="preserve">   </w:t>
                      </w:r>
                      <w:r w:rsidR="007A3169" w:rsidRPr="00D30872">
                        <w:rPr>
                          <w:b/>
                          <w:bCs/>
                          <w:color w:val="auto"/>
                          <w:lang w:val="en-US" w:bidi="fr-FR"/>
                        </w:rPr>
                        <w:t>Mariem S</w:t>
                      </w:r>
                    </w:p>
                    <w:p w14:paraId="52A83585" w14:textId="5FD4E0C9" w:rsidR="00187B92" w:rsidRDefault="00DB6CD1" w:rsidP="00486E5D">
                      <w:pPr>
                        <w:pStyle w:val="Titre"/>
                        <w:rPr>
                          <w:b/>
                          <w:bCs/>
                          <w:lang w:val="en-US"/>
                        </w:rPr>
                      </w:pPr>
                      <w:r w:rsidRPr="00F334C8">
                        <w:rPr>
                          <w:noProof/>
                          <w:lang w:val="en-US"/>
                        </w:rPr>
                        <w:t xml:space="preserve">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C07ABB" wp14:editId="67310723">
                            <wp:extent cx="1807787" cy="1807787"/>
                            <wp:effectExtent l="0" t="0" r="2540" b="2540"/>
                            <wp:docPr id="487493031" name="Image 1" descr="Une image contenant personne, Visage humain, habits, Cheveux long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7493031" name="Image 1" descr="Une image contenant personne, Visage humain, habits, Cheveux longs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7801" cy="18378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334C8">
                        <w:rPr>
                          <w:noProof/>
                          <w:lang w:val="en-US"/>
                        </w:rPr>
                        <w:t xml:space="preserve">           </w:t>
                      </w:r>
                    </w:p>
                    <w:p w14:paraId="35965DFE" w14:textId="2129B7D9" w:rsidR="009C71A4" w:rsidRPr="009C71A4" w:rsidRDefault="009C71A4" w:rsidP="00486E5D">
                      <w:pPr>
                        <w:pStyle w:val="Titre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</w:t>
                      </w:r>
                      <w:r w:rsidR="00DB6CD1">
                        <w:rPr>
                          <w:b/>
                          <w:bCs/>
                          <w:lang w:val="en-US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9C71A4">
                        <w:rPr>
                          <w:b/>
                          <w:bCs/>
                          <w:color w:val="auto"/>
                          <w:sz w:val="28"/>
                          <w:szCs w:val="28"/>
                          <w:lang w:val="en-US"/>
                        </w:rPr>
                        <w:t xml:space="preserve">Mariem Souadi </w:t>
                      </w:r>
                    </w:p>
                    <w:p w14:paraId="04107CBF" w14:textId="12B3B783" w:rsidR="009C71A4" w:rsidRPr="009C71A4" w:rsidRDefault="009C71A4" w:rsidP="00486E5D">
                      <w:pPr>
                        <w:pStyle w:val="Titre"/>
                        <w:rPr>
                          <w:color w:val="auto"/>
                          <w:sz w:val="28"/>
                          <w:szCs w:val="28"/>
                          <w:lang w:val="en-US"/>
                        </w:rPr>
                      </w:pPr>
                      <w:r w:rsidRPr="009C71A4">
                        <w:rPr>
                          <w:color w:val="auto"/>
                          <w:sz w:val="28"/>
                          <w:szCs w:val="28"/>
                          <w:lang w:val="en-US"/>
                        </w:rPr>
                        <w:t>Software engineering Student</w:t>
                      </w:r>
                    </w:p>
                    <w:p w14:paraId="0B36CD30" w14:textId="3135E579" w:rsidR="00F778F5" w:rsidRDefault="0082120E" w:rsidP="005331AD">
                      <w:pPr>
                        <w:pStyle w:val="Titre1"/>
                        <w:pBdr>
                          <w:top w:val="single" w:sz="4" w:space="0" w:color="864A04" w:themeColor="accent1" w:themeShade="80"/>
                        </w:pBdr>
                        <w:rPr>
                          <w:b/>
                          <w:bCs/>
                          <w:color w:val="0070C0"/>
                          <w:lang w:val="en-US" w:bidi="fr-FR"/>
                        </w:rPr>
                      </w:pPr>
                      <w:r>
                        <w:rPr>
                          <w:b/>
                          <w:bCs/>
                          <w:color w:val="0070C0"/>
                          <w:lang w:val="en-US" w:bidi="fr-FR"/>
                        </w:rPr>
                        <w:t xml:space="preserve">                     </w:t>
                      </w:r>
                      <w:r w:rsidR="00F778F5" w:rsidRPr="00D30872">
                        <w:rPr>
                          <w:b/>
                          <w:bCs/>
                          <w:color w:val="0070C0"/>
                          <w:lang w:val="en-US" w:bidi="fr-FR"/>
                        </w:rPr>
                        <w:t>Summary</w:t>
                      </w:r>
                    </w:p>
                    <w:p w14:paraId="4E16B8C3" w14:textId="6A6B5C0F" w:rsidR="00F11DC5" w:rsidRPr="00311511" w:rsidRDefault="006E215E" w:rsidP="00F11DC5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70C0"/>
                          <w:sz w:val="28"/>
                          <w:szCs w:val="32"/>
                          <w:lang w:val="en-US" w:eastAsia="ja-JP" w:bidi="fr-FR"/>
                        </w:rPr>
                      </w:pPr>
                      <w:r>
                        <w:rPr>
                          <w:rFonts w:asciiTheme="majorHAnsi" w:eastAsiaTheme="minorEastAsia" w:hAnsiTheme="majorHAnsi" w:cstheme="majorHAnsi"/>
                          <w:lang w:val="en-US" w:bidi="fr-FR"/>
                        </w:rPr>
                        <w:t>Proactive</w:t>
                      </w:r>
                      <w:r w:rsidR="00F11DC5" w:rsidRPr="00311511">
                        <w:rPr>
                          <w:rFonts w:asciiTheme="majorHAnsi" w:eastAsiaTheme="minorEastAsia" w:hAnsiTheme="majorHAnsi" w:cstheme="majorHAnsi"/>
                          <w:lang w:val="en-US" w:bidi="fr-FR"/>
                        </w:rPr>
                        <w:t xml:space="preserve"> Software Engineering student with strong analytical and problem-solving skills, seeking a 6-</w:t>
                      </w:r>
                      <w:proofErr w:type="gramStart"/>
                      <w:r w:rsidR="00F11DC5" w:rsidRPr="00311511">
                        <w:rPr>
                          <w:rFonts w:asciiTheme="majorHAnsi" w:eastAsiaTheme="minorEastAsia" w:hAnsiTheme="majorHAnsi" w:cstheme="majorHAnsi"/>
                          <w:lang w:val="en-US" w:bidi="fr-FR"/>
                        </w:rPr>
                        <w:t>month  internship</w:t>
                      </w:r>
                      <w:proofErr w:type="gramEnd"/>
                      <w:r w:rsidR="00F11DC5" w:rsidRPr="00311511">
                        <w:rPr>
                          <w:rFonts w:asciiTheme="majorHAnsi" w:eastAsiaTheme="minorEastAsia" w:hAnsiTheme="majorHAnsi" w:cstheme="majorHAnsi"/>
                          <w:lang w:val="en-US" w:bidi="fr-FR"/>
                        </w:rPr>
                        <w:t xml:space="preserve"> in AI, Data Science, or Software Development to contribute to innovative projects</w:t>
                      </w:r>
                      <w:r w:rsidR="00F11DC5" w:rsidRPr="00311511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lang w:val="en-US" w:bidi="fr-FR"/>
                        </w:rPr>
                        <w:t xml:space="preserve">     </w:t>
                      </w:r>
                      <w:r w:rsidR="00F11DC5" w:rsidRPr="00311511">
                        <w:rPr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0070C0"/>
                          <w:sz w:val="28"/>
                          <w:szCs w:val="32"/>
                          <w:lang w:val="en-US" w:eastAsia="ja-JP" w:bidi="fr-FR"/>
                        </w:rPr>
                        <w:t xml:space="preserve">                </w:t>
                      </w:r>
                    </w:p>
                    <w:p w14:paraId="6709A636" w14:textId="3BF9E34C" w:rsidR="00D4187F" w:rsidRPr="00D30872" w:rsidRDefault="00F11DC5" w:rsidP="00F778F5">
                      <w:pPr>
                        <w:pStyle w:val="Titre1"/>
                        <w:rPr>
                          <w:b/>
                          <w:bCs/>
                          <w:color w:val="0070C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70C0"/>
                          <w:lang w:val="en-US" w:bidi="fr-FR"/>
                        </w:rPr>
                        <w:t xml:space="preserve">                         </w:t>
                      </w:r>
                      <w:r w:rsidR="00F778F5" w:rsidRPr="00D30872">
                        <w:rPr>
                          <w:b/>
                          <w:bCs/>
                          <w:color w:val="0070C0"/>
                          <w:lang w:val="en-US" w:bidi="fr-FR"/>
                        </w:rPr>
                        <w:t xml:space="preserve">ContACT </w:t>
                      </w:r>
                    </w:p>
                    <w:p w14:paraId="747D30A5" w14:textId="41370FAD" w:rsidR="00632413" w:rsidRDefault="00632413" w:rsidP="00D4187F">
                      <w:pPr>
                        <w:pStyle w:val="Coordonnes"/>
                        <w:spacing w:line="240" w:lineRule="auto"/>
                        <w:rPr>
                          <w:rFonts w:asciiTheme="majorHAnsi" w:hAnsiTheme="majorHAnsi" w:cstheme="majorHAnsi"/>
                          <w:lang w:val="en-US" w:bidi="fr-FR"/>
                        </w:rPr>
                      </w:pPr>
                      <w:hyperlink r:id="rId17" w:history="1">
                        <w:r w:rsidRPr="002A525D">
                          <w:rPr>
                            <w:rStyle w:val="Lienhypertexte"/>
                            <w:rFonts w:asciiTheme="majorHAnsi" w:hAnsiTheme="majorHAnsi" w:cstheme="majorHAnsi"/>
                            <w:lang w:val="en-US" w:bidi="fr-FR"/>
                          </w:rPr>
                          <w:t>Mariemsouadi12@gmail.com</w:t>
                        </w:r>
                      </w:hyperlink>
                    </w:p>
                    <w:p w14:paraId="68F0D6BD" w14:textId="4E705A4B" w:rsidR="00F778F5" w:rsidRPr="0080065B" w:rsidRDefault="00F778F5" w:rsidP="00D4187F">
                      <w:pPr>
                        <w:pStyle w:val="Coordonnes"/>
                        <w:spacing w:line="240" w:lineRule="auto"/>
                        <w:rPr>
                          <w:rFonts w:asciiTheme="majorHAnsi" w:hAnsiTheme="majorHAnsi" w:cstheme="majorHAnsi"/>
                          <w:lang w:val="en-US" w:bidi="fr-FR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lang w:val="en-US" w:bidi="fr-FR"/>
                        </w:rPr>
                        <w:t>+216 56105166</w:t>
                      </w:r>
                    </w:p>
                    <w:p w14:paraId="415C4B1B" w14:textId="527160B6" w:rsidR="00BB6F44" w:rsidRPr="0080065B" w:rsidRDefault="00BB6F44" w:rsidP="00D4187F">
                      <w:pPr>
                        <w:pStyle w:val="Coordonnes"/>
                        <w:spacing w:line="240" w:lineRule="auto"/>
                        <w:rPr>
                          <w:rFonts w:asciiTheme="majorHAnsi" w:hAnsiTheme="majorHAnsi" w:cstheme="majorHAnsi"/>
                          <w:lang w:val="en-US" w:bidi="fr-FR"/>
                        </w:rPr>
                      </w:pP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lang w:val="en-US" w:bidi="fr-FR"/>
                        </w:rPr>
                        <w:t>Tunis ,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lang w:val="en-US" w:bidi="fr-FR"/>
                        </w:rPr>
                        <w:t xml:space="preserve"> Tunisia </w:t>
                      </w:r>
                    </w:p>
                    <w:p w14:paraId="48461786" w14:textId="77777777" w:rsidR="00D30872" w:rsidRPr="0082120E" w:rsidRDefault="00BB6F44" w:rsidP="00D30872">
                      <w:pPr>
                        <w:pStyle w:val="Coordonnes"/>
                        <w:spacing w:line="240" w:lineRule="auto"/>
                        <w:rPr>
                          <w:lang w:val="en-US"/>
                        </w:rPr>
                      </w:pPr>
                      <w:hyperlink r:id="rId18" w:history="1">
                        <w:r w:rsidRPr="0080065B">
                          <w:rPr>
                            <w:rStyle w:val="Lienhypertexte"/>
                            <w:rFonts w:asciiTheme="majorHAnsi" w:hAnsiTheme="majorHAnsi" w:cstheme="majorHAnsi"/>
                            <w:lang w:val="en-US" w:bidi="fr-FR"/>
                          </w:rPr>
                          <w:t>LinkedIn</w:t>
                        </w:r>
                      </w:hyperlink>
                      <w:r w:rsidRPr="00D30872">
                        <w:rPr>
                          <w:lang w:val="en-US" w:bidi="fr-FR"/>
                        </w:rPr>
                        <w:t xml:space="preserve">  </w:t>
                      </w:r>
                      <w:hyperlink r:id="rId19" w:history="1">
                        <w:r w:rsidRPr="0080065B">
                          <w:rPr>
                            <w:rStyle w:val="Lienhypertexte"/>
                            <w:rFonts w:asciiTheme="majorHAnsi" w:hAnsiTheme="majorHAnsi" w:cstheme="majorHAnsi"/>
                            <w:lang w:val="en-US" w:bidi="fr-FR"/>
                          </w:rPr>
                          <w:t>GitHub</w:t>
                        </w:r>
                      </w:hyperlink>
                    </w:p>
                    <w:p w14:paraId="44307E46" w14:textId="39AEFA9B" w:rsidR="00E17FE6" w:rsidRPr="0082120E" w:rsidRDefault="00F11DC5" w:rsidP="00D30872">
                      <w:pPr>
                        <w:pStyle w:val="Coordonnes"/>
                        <w:spacing w:line="240" w:lineRule="auto"/>
                        <w:rPr>
                          <w:rFonts w:asciiTheme="majorHAnsi" w:hAnsiTheme="majorHAnsi" w:cstheme="majorHAnsi"/>
                          <w:b/>
                          <w:bCs/>
                          <w:sz w:val="28"/>
                          <w:szCs w:val="28"/>
                          <w:lang w:val="en-US" w:bidi="fr-FR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 xml:space="preserve">                   </w:t>
                      </w:r>
                      <w:r w:rsidR="00BB6F44" w:rsidRPr="0082120E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>C</w:t>
                      </w:r>
                      <w:r w:rsidR="0082120E" w:rsidRPr="0082120E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>ERTIFICATION</w:t>
                      </w:r>
                    </w:p>
                    <w:p w14:paraId="11A974A6" w14:textId="00D8399D" w:rsidR="00BB6F44" w:rsidRPr="0080065B" w:rsidRDefault="00E17FE6" w:rsidP="00D17F05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proofErr w:type="gramStart"/>
                      <w:r w:rsidRPr="0082120E">
                        <w:rPr>
                          <w:lang w:val="en-US"/>
                        </w:rPr>
                        <w:t>.-</w:t>
                      </w:r>
                      <w:proofErr w:type="gramEnd"/>
                      <w:r w:rsidRPr="0082120E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Professionnal</w:t>
                      </w:r>
                      <w:proofErr w:type="spell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Cloud &amp; DevOps </w:t>
                      </w:r>
                      <w:r w:rsidR="00684913"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Training </w:t>
                      </w:r>
                    </w:p>
                    <w:p w14:paraId="1FB24244" w14:textId="6DB9517C" w:rsidR="007502DF" w:rsidRDefault="00E17FE6" w:rsidP="00D4187F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-</w:t>
                      </w:r>
                      <w:r w:rsidRPr="007502DF">
                        <w:rPr>
                          <w:rFonts w:asciiTheme="majorHAnsi" w:hAnsiTheme="majorHAnsi" w:cstheme="majorHAnsi"/>
                          <w:lang w:val="en-US"/>
                        </w:rPr>
                        <w:t>AWS Cloud Foundations(2025)</w:t>
                      </w:r>
                      <w:r w:rsidR="007502DF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(</w:t>
                      </w:r>
                      <w:hyperlink r:id="rId20" w:history="1">
                        <w:r w:rsidR="007502DF" w:rsidRPr="007502DF">
                          <w:rPr>
                            <w:rStyle w:val="Lienhypertexte"/>
                            <w:rFonts w:asciiTheme="majorHAnsi" w:hAnsiTheme="majorHAnsi" w:cstheme="majorHAnsi"/>
                            <w:lang w:val="en-US"/>
                          </w:rPr>
                          <w:t>certificate</w:t>
                        </w:r>
                      </w:hyperlink>
                      <w:r w:rsidR="007502DF">
                        <w:rPr>
                          <w:rFonts w:asciiTheme="majorHAnsi" w:hAnsiTheme="majorHAnsi" w:cstheme="majorHAnsi"/>
                          <w:lang w:val="en-US"/>
                        </w:rPr>
                        <w:t>)</w:t>
                      </w:r>
                    </w:p>
                    <w:p w14:paraId="12C49F41" w14:textId="6B13FF81" w:rsidR="005331AD" w:rsidRPr="0080065B" w:rsidRDefault="005331AD" w:rsidP="00D4187F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-IELTS B2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Certification(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2025)</w:t>
                      </w:r>
                      <w:r w:rsidR="007502DF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</w:t>
                      </w:r>
                    </w:p>
                    <w:p w14:paraId="25F79F99" w14:textId="77777777" w:rsidR="00E85A2E" w:rsidRPr="0080065B" w:rsidRDefault="00E17FE6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-DELF B2 French Language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Certificate(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2025)</w:t>
                      </w:r>
                    </w:p>
                    <w:p w14:paraId="7D90319D" w14:textId="44415D53" w:rsidR="00AE7FA3" w:rsidRDefault="00AE7FA3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-</w:t>
                      </w:r>
                      <w:proofErr w:type="spell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Certiport</w:t>
                      </w:r>
                      <w:proofErr w:type="spell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: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java ,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database,python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,</w:t>
                      </w:r>
                      <w:r w:rsidR="0058504C" w:rsidRPr="0080065B">
                        <w:rPr>
                          <w:rFonts w:asciiTheme="majorHAnsi" w:hAnsiTheme="majorHAnsi" w:cstheme="majorHAnsi"/>
                          <w:lang w:val="en-US"/>
                        </w:rPr>
                        <w:t>JavaScript</w:t>
                      </w:r>
                      <w:proofErr w:type="spellEnd"/>
                    </w:p>
                    <w:p w14:paraId="08BEDE0E" w14:textId="131D3AD9" w:rsidR="00311511" w:rsidRDefault="00311511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lang w:val="en-US"/>
                        </w:rPr>
                      </w:pPr>
                      <w:hyperlink r:id="rId21" w:anchor="credly" w:history="1">
                        <w:r w:rsidRPr="00311511">
                          <w:rPr>
                            <w:rStyle w:val="Lienhypertexte"/>
                            <w:rFonts w:asciiTheme="majorHAnsi" w:hAnsiTheme="majorHAnsi" w:cstheme="majorHAnsi"/>
                            <w:lang w:val="en-US"/>
                          </w:rPr>
                          <w:t xml:space="preserve">(All </w:t>
                        </w:r>
                        <w:proofErr w:type="spellStart"/>
                        <w:r w:rsidRPr="00311511">
                          <w:rPr>
                            <w:rStyle w:val="Lienhypertexte"/>
                            <w:rFonts w:asciiTheme="majorHAnsi" w:hAnsiTheme="majorHAnsi" w:cstheme="majorHAnsi"/>
                            <w:lang w:val="en-US"/>
                          </w:rPr>
                          <w:t>Certiport</w:t>
                        </w:r>
                        <w:proofErr w:type="spellEnd"/>
                        <w:r w:rsidRPr="00311511">
                          <w:rPr>
                            <w:rStyle w:val="Lienhypertexte"/>
                            <w:rFonts w:asciiTheme="majorHAnsi" w:hAnsiTheme="majorHAnsi" w:cstheme="majorHAnsi"/>
                            <w:lang w:val="en-US"/>
                          </w:rPr>
                          <w:t xml:space="preserve"> Certification)</w:t>
                        </w:r>
                      </w:hyperlink>
                      <w:r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</w:t>
                      </w:r>
                    </w:p>
                    <w:p w14:paraId="17B219CF" w14:textId="54B9464B" w:rsidR="00B66839" w:rsidRDefault="00882749" w:rsidP="00882749">
                      <w:pPr>
                        <w:pStyle w:val="Coordonnes"/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</w:pPr>
                      <w:r w:rsidRPr="00B66839">
                        <w:rPr>
                          <w:b/>
                          <w:bCs/>
                          <w:lang w:val="en-US"/>
                        </w:rPr>
                        <w:t>-</w:t>
                      </w:r>
                      <w:r w:rsidRPr="00B66839">
                        <w:rPr>
                          <w:rFonts w:eastAsiaTheme="minorHAnsi"/>
                          <w:b/>
                          <w:bCs/>
                          <w:lang w:val="en-US" w:eastAsia="en-US"/>
                        </w:rPr>
                        <w:t xml:space="preserve"> </w:t>
                      </w:r>
                      <w:r w:rsidRPr="00B66839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 xml:space="preserve">365 Data </w:t>
                      </w:r>
                      <w:proofErr w:type="spellStart"/>
                      <w:proofErr w:type="gramStart"/>
                      <w:r w:rsidRPr="00B66839">
                        <w:rPr>
                          <w:rFonts w:asciiTheme="majorHAnsi" w:hAnsiTheme="majorHAnsi" w:cstheme="majorHAnsi"/>
                          <w:b/>
                          <w:bCs/>
                          <w:lang w:val="en-US"/>
                        </w:rPr>
                        <w:t>Science</w:t>
                      </w:r>
                      <w:r w:rsidRPr="00B66839">
                        <w:rPr>
                          <w:rFonts w:asciiTheme="majorHAnsi" w:hAnsiTheme="majorHAnsi" w:cstheme="majorHAnsi"/>
                          <w:lang w:val="en-US"/>
                        </w:rPr>
                        <w:t>:M</w:t>
                      </w:r>
                      <w:r w:rsidR="00B66839">
                        <w:rPr>
                          <w:rFonts w:asciiTheme="majorHAnsi" w:hAnsiTheme="majorHAnsi" w:cstheme="majorHAnsi"/>
                          <w:lang w:val="en-US"/>
                        </w:rPr>
                        <w:t>achine</w:t>
                      </w:r>
                      <w:proofErr w:type="spellEnd"/>
                      <w:proofErr w:type="gramEnd"/>
                      <w:r w:rsidR="00B66839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Learning </w:t>
                      </w:r>
                      <w:proofErr w:type="gramStart"/>
                      <w:r w:rsidR="00B66839">
                        <w:rPr>
                          <w:rFonts w:asciiTheme="majorHAnsi" w:hAnsiTheme="majorHAnsi" w:cstheme="majorHAnsi"/>
                          <w:lang w:val="en-US"/>
                        </w:rPr>
                        <w:t>And</w:t>
                      </w:r>
                      <w:proofErr w:type="gramEnd"/>
                      <w:r w:rsidR="00B66839">
                        <w:rPr>
                          <w:rFonts w:asciiTheme="majorHAnsi" w:hAnsiTheme="majorHAnsi" w:cstheme="majorHAnsi"/>
                          <w:lang w:val="en-US"/>
                        </w:rPr>
                        <w:t xml:space="preserve"> </w:t>
                      </w:r>
                      <w:r w:rsidR="00F11DC5">
                        <w:rPr>
                          <w:rFonts w:asciiTheme="majorHAnsi" w:hAnsiTheme="majorHAnsi" w:cstheme="majorHAnsi"/>
                          <w:lang w:val="en-US"/>
                        </w:rPr>
                        <w:t>D</w:t>
                      </w:r>
                      <w:r w:rsidR="00B66839">
                        <w:rPr>
                          <w:rFonts w:asciiTheme="majorHAnsi" w:hAnsiTheme="majorHAnsi" w:cstheme="majorHAnsi"/>
                          <w:lang w:val="en-US"/>
                        </w:rPr>
                        <w:t>eep learning</w:t>
                      </w:r>
                      <w:r w:rsidR="002B0896" w:rsidRPr="00B66839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 xml:space="preserve">  </w:t>
                      </w:r>
                    </w:p>
                    <w:p w14:paraId="5855C863" w14:textId="6C91AE53" w:rsidR="00EB5B64" w:rsidRPr="002B0896" w:rsidRDefault="002B0896" w:rsidP="00882749">
                      <w:pPr>
                        <w:pStyle w:val="Coordonnes"/>
                        <w:rPr>
                          <w:b/>
                          <w:bCs/>
                          <w:sz w:val="32"/>
                          <w:szCs w:val="32"/>
                          <w:lang w:val="en-US" w:bidi="fr-FR"/>
                        </w:rPr>
                      </w:pPr>
                      <w:r w:rsidRPr="00B66839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 xml:space="preserve"> </w:t>
                      </w:r>
                      <w:r w:rsidR="00F11DC5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 xml:space="preserve">                       </w:t>
                      </w:r>
                      <w:r w:rsidR="0080065B">
                        <w:rPr>
                          <w:rFonts w:asciiTheme="majorHAnsi" w:hAnsiTheme="majorHAnsi" w:cstheme="majorHAnsi"/>
                          <w:b/>
                          <w:bCs/>
                          <w:color w:val="0070C0"/>
                          <w:sz w:val="28"/>
                          <w:szCs w:val="28"/>
                          <w:lang w:val="en-US" w:bidi="fr-FR"/>
                        </w:rPr>
                        <w:t>SKILLS</w:t>
                      </w:r>
                    </w:p>
                    <w:p w14:paraId="6A681B7E" w14:textId="2B3AD518" w:rsidR="00E85A2E" w:rsidRPr="0080065B" w:rsidRDefault="00E85A2E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 w:rsidRPr="00E85A2E">
                        <w:rPr>
                          <w:color w:val="000000" w:themeColor="text1"/>
                          <w:sz w:val="22"/>
                          <w:szCs w:val="22"/>
                          <w:lang w:val="en-US" w:bidi="fr-FR"/>
                        </w:rPr>
                        <w:t>-</w:t>
                      </w:r>
                      <w:proofErr w:type="gramStart"/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P</w:t>
                      </w:r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rogramming :</w:t>
                      </w:r>
                      <w:proofErr w:type="gramEnd"/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 </w:t>
                      </w:r>
                      <w:proofErr w:type="gramStart"/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python ,</w:t>
                      </w:r>
                      <w:proofErr w:type="gramEnd"/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Spring </w:t>
                      </w:r>
                      <w:proofErr w:type="gramStart"/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boot ,C++</w:t>
                      </w:r>
                      <w:proofErr w:type="gramEnd"/>
                      <w:r w:rsidR="00F1721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,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SQL,Nosql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,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React ,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Angular ,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flutter,node.js</w:t>
                      </w:r>
                      <w:proofErr w:type="gramEnd"/>
                    </w:p>
                    <w:p w14:paraId="122D63E7" w14:textId="4CC258B9" w:rsidR="00E85A2E" w:rsidRDefault="00E85A2E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-D</w:t>
                      </w:r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evOps</w:t>
                      </w: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&amp;Cloud: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Jenkins ,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proofErr w:type="gramStart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kubernetes,docker</w:t>
                      </w:r>
                      <w:proofErr w:type="gramEnd"/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 </w:t>
                      </w:r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Azure</w:t>
                      </w: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, AWS </w:t>
                      </w:r>
                    </w:p>
                    <w:p w14:paraId="61CE3BC0" w14:textId="5C32DC52" w:rsidR="00632413" w:rsidRPr="0080065B" w:rsidRDefault="00632413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-Methodologies: 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agile ,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scrum</w:t>
                      </w:r>
                    </w:p>
                    <w:p w14:paraId="30FFD50B" w14:textId="6DBC2D12" w:rsidR="00AE7FA3" w:rsidRPr="0080065B" w:rsidRDefault="006D5A78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-</w:t>
                      </w:r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AI/</w:t>
                      </w:r>
                      <w:proofErr w:type="spellStart"/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Ml</w:t>
                      </w:r>
                      <w:proofErr w:type="spellEnd"/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: </w:t>
                      </w:r>
                      <w:proofErr w:type="gramStart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TensorFlow ,</w:t>
                      </w:r>
                      <w:proofErr w:type="gramEnd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Scikit-</w:t>
                      </w:r>
                      <w:proofErr w:type="spellStart"/>
                      <w:proofErr w:type="gramStart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learn,keras</w:t>
                      </w:r>
                      <w:proofErr w:type="spellEnd"/>
                      <w:proofErr w:type="gramEnd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 </w:t>
                      </w:r>
                      <w:proofErr w:type="spellStart"/>
                      <w:proofErr w:type="gramStart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PyTorch,Pandas</w:t>
                      </w:r>
                      <w:proofErr w:type="spellEnd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,XAI</w:t>
                      </w:r>
                      <w:proofErr w:type="gramEnd"/>
                      <w:r w:rsidR="00B660B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</w:p>
                    <w:p w14:paraId="1DAE154C" w14:textId="6A4FD344" w:rsidR="00EB5B64" w:rsidRPr="0080065B" w:rsidRDefault="00684913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-</w:t>
                      </w:r>
                      <w:proofErr w:type="gramStart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Languages :</w:t>
                      </w:r>
                      <w:proofErr w:type="gramEnd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English(B2</w:t>
                      </w:r>
                      <w:proofErr w:type="gramStart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) ,</w:t>
                      </w:r>
                      <w:proofErr w:type="gramEnd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French(B2</w:t>
                      </w:r>
                      <w:proofErr w:type="gramStart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) ,Arabic</w:t>
                      </w:r>
                      <w:proofErr w:type="gramEnd"/>
                      <w:r w:rsidR="00EB5B64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</w:p>
                    <w:p w14:paraId="580BBEB3" w14:textId="4403DB45" w:rsidR="00AE7FA3" w:rsidRPr="0080065B" w:rsidRDefault="00684913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</w:pPr>
                      <w:r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-</w:t>
                      </w:r>
                      <w:r w:rsidR="00AE7FA3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Soft </w:t>
                      </w:r>
                      <w:proofErr w:type="gramStart"/>
                      <w:r w:rsidR="00AE7FA3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Skills :</w:t>
                      </w:r>
                      <w:proofErr w:type="gramEnd"/>
                      <w:r w:rsidR="00AE7FA3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proofErr w:type="gramStart"/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Adapta</w:t>
                      </w:r>
                      <w:r w:rsidR="003E15FC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ble</w:t>
                      </w:r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</w:t>
                      </w:r>
                      <w:proofErr w:type="gramEnd"/>
                      <w:r w:rsidR="0058504C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,Critical-</w:t>
                      </w:r>
                      <w:proofErr w:type="gramStart"/>
                      <w:r w:rsidR="00F11DC5" w:rsidRPr="0080065B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Thinking </w:t>
                      </w:r>
                      <w:r w:rsidR="005B35C0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,</w:t>
                      </w:r>
                      <w:proofErr w:type="gramEnd"/>
                      <w:r w:rsidR="005B35C0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proofErr w:type="gramStart"/>
                      <w:r w:rsidR="005B35C0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Teamwork </w:t>
                      </w:r>
                      <w:r w:rsidR="00632413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,</w:t>
                      </w:r>
                      <w:proofErr w:type="gramEnd"/>
                      <w:r w:rsidR="00632413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</w:t>
                      </w:r>
                      <w:r w:rsidR="003E15FC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problem-</w:t>
                      </w:r>
                      <w:proofErr w:type="spellStart"/>
                      <w:proofErr w:type="gramStart"/>
                      <w:r w:rsidR="003E15FC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>solving,communicative</w:t>
                      </w:r>
                      <w:proofErr w:type="spellEnd"/>
                      <w:proofErr w:type="gramEnd"/>
                      <w:r w:rsidR="003E15FC">
                        <w:rPr>
                          <w:rFonts w:asciiTheme="majorHAnsi" w:hAnsiTheme="majorHAnsi" w:cstheme="majorHAnsi"/>
                          <w:color w:val="000000" w:themeColor="text1"/>
                          <w:lang w:val="en-US" w:bidi="fr-FR"/>
                        </w:rPr>
                        <w:t xml:space="preserve"> skills</w:t>
                      </w:r>
                    </w:p>
                    <w:p w14:paraId="0BE77236" w14:textId="77777777" w:rsidR="00AE7FA3" w:rsidRPr="00E85A2E" w:rsidRDefault="00AE7FA3" w:rsidP="00E85A2E">
                      <w:pPr>
                        <w:pStyle w:val="Coordonnes"/>
                        <w:rPr>
                          <w:rFonts w:asciiTheme="majorHAnsi" w:hAnsiTheme="majorHAnsi" w:cstheme="majorHAnsi"/>
                          <w:color w:val="000000" w:themeColor="text1"/>
                          <w:sz w:val="22"/>
                          <w:szCs w:val="22"/>
                          <w:lang w:val="en-US" w:bidi="fr-FR"/>
                        </w:rPr>
                      </w:pPr>
                    </w:p>
                    <w:p w14:paraId="4F1F15CC" w14:textId="77777777" w:rsidR="00E85A2E" w:rsidRPr="00E85A2E" w:rsidRDefault="00E85A2E" w:rsidP="00E85A2E">
                      <w:pPr>
                        <w:pStyle w:val="Coordonnes"/>
                        <w:rPr>
                          <w:b/>
                          <w:bCs/>
                          <w:color w:val="000000" w:themeColor="text1"/>
                          <w:lang w:val="en-US" w:bidi="fr-FR"/>
                        </w:rPr>
                      </w:pPr>
                    </w:p>
                    <w:p w14:paraId="496C536B" w14:textId="05869320" w:rsidR="00E85A2E" w:rsidRPr="00E85A2E" w:rsidRDefault="00E85A2E" w:rsidP="00E85A2E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  <w:r w:rsidRPr="00E85A2E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 xml:space="preserve">Non-Technical </w:t>
                      </w:r>
                      <w:proofErr w:type="gramStart"/>
                      <w:r w:rsidRPr="00E85A2E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>Skills :</w:t>
                      </w:r>
                      <w:proofErr w:type="gramEnd"/>
                      <w:r w:rsidRPr="00E85A2E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 xml:space="preserve"> </w:t>
                      </w:r>
                    </w:p>
                    <w:p w14:paraId="0316F3E6" w14:textId="0FF7CB49" w:rsidR="00E85A2E" w:rsidRDefault="00E85A2E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 xml:space="preserve">Language: </w:t>
                      </w:r>
                      <w:proofErr w:type="gramStart"/>
                      <w:r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>English(Fluent )</w:t>
                      </w:r>
                      <w:proofErr w:type="gramEnd"/>
                      <w:r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>, French(Fluent</w:t>
                      </w:r>
                      <w:proofErr w:type="gramStart"/>
                      <w:r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>),Arabic</w:t>
                      </w:r>
                      <w:proofErr w:type="gramEnd"/>
                      <w:r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  <w:t>(Native)</w:t>
                      </w:r>
                    </w:p>
                    <w:p w14:paraId="450E2DEB" w14:textId="77777777" w:rsidR="00E85A2E" w:rsidRDefault="00E85A2E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64268548" w14:textId="77777777" w:rsidR="00E85A2E" w:rsidRDefault="00E85A2E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0844976A" w14:textId="77777777" w:rsidR="00E85A2E" w:rsidRDefault="00E85A2E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403E9ACD" w14:textId="77777777" w:rsidR="00E85A2E" w:rsidRPr="00E85A2E" w:rsidRDefault="00E85A2E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18E970CE" w14:textId="1490731F" w:rsidR="00F17214" w:rsidRPr="00E85A2E" w:rsidRDefault="00F17214" w:rsidP="005331AD">
                      <w:pPr>
                        <w:pStyle w:val="Titre2"/>
                        <w:rPr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1F884ADE" w14:textId="77777777" w:rsidR="00F17214" w:rsidRPr="00E85A2E" w:rsidRDefault="00F17214" w:rsidP="005331AD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65470323" w14:textId="77777777" w:rsidR="00F17214" w:rsidRPr="00E85A2E" w:rsidRDefault="00F17214" w:rsidP="005331AD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545BF149" w14:textId="77777777" w:rsidR="00F17214" w:rsidRPr="00E85A2E" w:rsidRDefault="00F17214" w:rsidP="005331AD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66E3B593" w14:textId="77777777" w:rsidR="00F17214" w:rsidRPr="00E85A2E" w:rsidRDefault="00F17214" w:rsidP="005331AD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17C81136" w14:textId="77777777" w:rsidR="00F17214" w:rsidRPr="00E85A2E" w:rsidRDefault="00F17214" w:rsidP="005331AD">
                      <w:pPr>
                        <w:pStyle w:val="Titre2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bidi="fr-FR"/>
                        </w:rPr>
                      </w:pPr>
                    </w:p>
                    <w:p w14:paraId="51870A84" w14:textId="77777777" w:rsidR="00F17214" w:rsidRPr="00E85A2E" w:rsidRDefault="00F17214" w:rsidP="005331AD">
                      <w:pPr>
                        <w:pStyle w:val="Titre2"/>
                        <w:rPr>
                          <w:lang w:val="en-US" w:bidi="fr-FR"/>
                        </w:rPr>
                      </w:pPr>
                    </w:p>
                    <w:p w14:paraId="04476E2C" w14:textId="4EB91B8F" w:rsidR="005331AD" w:rsidRPr="005331AD" w:rsidRDefault="005331AD" w:rsidP="005331AD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57854A3B" w14:textId="77777777" w:rsidR="005331AD" w:rsidRDefault="005331AD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502B1D45" w14:textId="77777777" w:rsidR="005331AD" w:rsidRDefault="005331AD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30F37BC5" w14:textId="77777777" w:rsidR="00E17FE6" w:rsidRPr="00E17FE6" w:rsidRDefault="00E17FE6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7684138F" w14:textId="2A39527C" w:rsidR="00E17FE6" w:rsidRDefault="00E17FE6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10F04D92" w14:textId="77777777" w:rsidR="00E17FE6" w:rsidRDefault="00E17FE6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  <w:p w14:paraId="75F8829A" w14:textId="77777777" w:rsidR="00E17FE6" w:rsidRPr="00E17FE6" w:rsidRDefault="00E17FE6" w:rsidP="00D4187F">
                      <w:pPr>
                        <w:pStyle w:val="Coordonnes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EB5B64" w:rsidRPr="00DD5F98">
        <w:rPr>
          <w:b/>
          <w:bCs/>
          <w:color w:val="0070C0"/>
          <w:sz w:val="28"/>
          <w:szCs w:val="28"/>
          <w:lang w:val="en-US"/>
        </w:rPr>
        <w:t>PrOFESSIONAL Experience</w:t>
      </w:r>
    </w:p>
    <w:p w14:paraId="2D228915" w14:textId="746517DC" w:rsidR="00684913" w:rsidRPr="002B0896" w:rsidRDefault="00684913" w:rsidP="00684913">
      <w:pPr>
        <w:pStyle w:val="Titre4"/>
        <w:rPr>
          <w:sz w:val="24"/>
          <w:lang w:val="en-US"/>
        </w:rPr>
      </w:pPr>
      <w:r w:rsidRPr="002B0896">
        <w:rPr>
          <w:sz w:val="24"/>
          <w:lang w:val="en-US"/>
        </w:rPr>
        <w:t xml:space="preserve">Flutter Developer intern -fidness tunisie </w:t>
      </w:r>
    </w:p>
    <w:p w14:paraId="7CCC1A56" w14:textId="48D17AA4" w:rsidR="00684913" w:rsidRPr="0080065B" w:rsidRDefault="00684913" w:rsidP="00684913">
      <w:pPr>
        <w:pStyle w:val="Titre5"/>
        <w:rPr>
          <w:rFonts w:asciiTheme="majorHAnsi" w:hAnsiTheme="majorHAnsi" w:cstheme="majorHAnsi"/>
          <w:sz w:val="24"/>
          <w:lang w:val="en-US"/>
        </w:rPr>
      </w:pPr>
      <w:r w:rsidRPr="0080065B">
        <w:rPr>
          <w:rFonts w:asciiTheme="majorHAnsi" w:hAnsiTheme="majorHAnsi" w:cstheme="majorHAnsi"/>
          <w:sz w:val="24"/>
          <w:lang w:val="en-US"/>
        </w:rPr>
        <w:t>June 2025-august 2025</w:t>
      </w:r>
    </w:p>
    <w:p w14:paraId="27534A3F" w14:textId="01FB00F8" w:rsidR="00D70063" w:rsidRPr="0080065B" w:rsidRDefault="00684913" w:rsidP="00556717">
      <w:pPr>
        <w:spacing w:after="0" w:line="240" w:lineRule="auto"/>
        <w:contextualSpacing/>
        <w:jc w:val="both"/>
        <w:rPr>
          <w:rFonts w:asciiTheme="majorHAnsi" w:eastAsia="Times New Roman" w:hAnsiTheme="majorHAnsi" w:cstheme="majorHAnsi"/>
          <w:color w:val="000000" w:themeColor="text1"/>
          <w:lang w:val="en-US"/>
        </w:rPr>
      </w:pPr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Developed </w:t>
      </w:r>
      <w:r w:rsidR="008A36EA"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an e-commerce application for ERIC-KAYSER using Flutter and Node.js with clean architecture and </w:t>
      </w:r>
      <w:proofErr w:type="spellStart"/>
      <w:r w:rsidR="008A36EA"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>BLoC</w:t>
      </w:r>
      <w:proofErr w:type="spellEnd"/>
      <w:r w:rsidR="008A36EA"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 pattern</w:t>
      </w:r>
    </w:p>
    <w:p w14:paraId="41541BB8" w14:textId="7E346445" w:rsidR="00D70063" w:rsidRPr="002B0896" w:rsidRDefault="00684913" w:rsidP="00886BE8">
      <w:pPr>
        <w:pStyle w:val="Titre4"/>
        <w:spacing w:line="216" w:lineRule="auto"/>
        <w:rPr>
          <w:sz w:val="24"/>
          <w:lang w:val="en-US"/>
        </w:rPr>
      </w:pPr>
      <w:r w:rsidRPr="002B0896">
        <w:rPr>
          <w:sz w:val="24"/>
          <w:lang w:val="en-US" w:bidi="fr-FR"/>
        </w:rPr>
        <w:t>Full Stack developer Intern -intech solutions</w:t>
      </w:r>
    </w:p>
    <w:p w14:paraId="52B82A99" w14:textId="57A0D43C" w:rsidR="00D70063" w:rsidRPr="00F334C8" w:rsidRDefault="00684913" w:rsidP="00D70063">
      <w:pPr>
        <w:pStyle w:val="Titre5"/>
        <w:rPr>
          <w:rFonts w:asciiTheme="majorHAnsi" w:hAnsiTheme="majorHAnsi" w:cstheme="majorHAnsi"/>
          <w:sz w:val="24"/>
          <w:lang w:val="en-US"/>
        </w:rPr>
      </w:pPr>
      <w:r w:rsidRPr="00F334C8">
        <w:rPr>
          <w:rFonts w:asciiTheme="majorHAnsi" w:hAnsiTheme="majorHAnsi" w:cstheme="majorHAnsi"/>
          <w:sz w:val="24"/>
          <w:lang w:val="en-US" w:bidi="fr-FR"/>
        </w:rPr>
        <w:t>june 2024</w:t>
      </w:r>
      <w:r w:rsidR="00556717" w:rsidRPr="00F334C8">
        <w:rPr>
          <w:rFonts w:asciiTheme="majorHAnsi" w:hAnsiTheme="majorHAnsi" w:cstheme="majorHAnsi"/>
          <w:sz w:val="24"/>
          <w:lang w:val="en-US" w:bidi="fr-FR"/>
        </w:rPr>
        <w:t xml:space="preserve"> </w:t>
      </w:r>
      <w:r w:rsidRPr="00F334C8">
        <w:rPr>
          <w:rFonts w:asciiTheme="majorHAnsi" w:hAnsiTheme="majorHAnsi" w:cstheme="majorHAnsi"/>
          <w:sz w:val="24"/>
          <w:lang w:val="en-US" w:bidi="fr-FR"/>
        </w:rPr>
        <w:t>–</w:t>
      </w:r>
      <w:r w:rsidR="00556717" w:rsidRPr="00F334C8">
        <w:rPr>
          <w:rFonts w:asciiTheme="majorHAnsi" w:hAnsiTheme="majorHAnsi" w:cstheme="majorHAnsi"/>
          <w:sz w:val="24"/>
          <w:lang w:val="en-US" w:bidi="fr-FR"/>
        </w:rPr>
        <w:t xml:space="preserve"> </w:t>
      </w:r>
      <w:r w:rsidRPr="00F334C8">
        <w:rPr>
          <w:rFonts w:asciiTheme="majorHAnsi" w:hAnsiTheme="majorHAnsi" w:cstheme="majorHAnsi"/>
          <w:sz w:val="24"/>
          <w:lang w:val="en-US" w:bidi="fr-FR"/>
        </w:rPr>
        <w:t>august 2024</w:t>
      </w:r>
    </w:p>
    <w:p w14:paraId="7E4717BB" w14:textId="5028512C" w:rsidR="00D70063" w:rsidRPr="0080065B" w:rsidRDefault="00684913" w:rsidP="00886BE8">
      <w:pPr>
        <w:spacing w:after="0" w:line="216" w:lineRule="auto"/>
        <w:contextualSpacing/>
        <w:jc w:val="both"/>
        <w:rPr>
          <w:rFonts w:asciiTheme="majorHAnsi" w:eastAsia="Times New Roman" w:hAnsiTheme="majorHAnsi" w:cstheme="majorHAnsi"/>
          <w:color w:val="000000" w:themeColor="text1"/>
          <w:lang w:val="en-US"/>
        </w:rPr>
      </w:pPr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Designed and developed a real-time chat application for internal company communication using Django and </w:t>
      </w:r>
      <w:proofErr w:type="spellStart"/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>WebSockets</w:t>
      </w:r>
      <w:proofErr w:type="spellEnd"/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 for Backend to enable real-time messaging and </w:t>
      </w:r>
      <w:proofErr w:type="spellStart"/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>React.Js</w:t>
      </w:r>
      <w:proofErr w:type="spellEnd"/>
      <w:r w:rsidRPr="0080065B">
        <w:rPr>
          <w:rFonts w:asciiTheme="majorHAnsi" w:eastAsia="Times New Roman" w:hAnsiTheme="majorHAnsi" w:cstheme="majorHAnsi"/>
          <w:color w:val="000000" w:themeColor="text1"/>
          <w:lang w:val="en-US" w:bidi="fr-FR"/>
        </w:rPr>
        <w:t xml:space="preserve"> for frontend </w:t>
      </w:r>
    </w:p>
    <w:p w14:paraId="08664D35" w14:textId="77777777" w:rsidR="00D4187F" w:rsidRPr="00684913" w:rsidRDefault="00D4187F" w:rsidP="00556717">
      <w:pPr>
        <w:spacing w:after="0" w:line="240" w:lineRule="auto"/>
        <w:contextualSpacing/>
        <w:jc w:val="both"/>
        <w:rPr>
          <w:rFonts w:ascii="Calibri Light" w:eastAsia="Times New Roman" w:hAnsi="Calibri Light" w:cs="Calibri Light"/>
          <w:color w:val="000000" w:themeColor="text1"/>
          <w:lang w:val="en-US"/>
        </w:rPr>
      </w:pPr>
    </w:p>
    <w:p w14:paraId="57ACAFDC" w14:textId="0E072065" w:rsidR="00D70063" w:rsidRPr="00DD5F98" w:rsidRDefault="00684913" w:rsidP="00D70063">
      <w:pPr>
        <w:pStyle w:val="Titre3"/>
        <w:rPr>
          <w:b/>
          <w:bCs/>
          <w:color w:val="0070C0"/>
          <w:sz w:val="28"/>
          <w:szCs w:val="28"/>
          <w:lang w:val="en-US"/>
        </w:rPr>
      </w:pPr>
      <w:r w:rsidRPr="00DD5F98">
        <w:rPr>
          <w:b/>
          <w:bCs/>
          <w:color w:val="0070C0"/>
          <w:sz w:val="28"/>
          <w:szCs w:val="28"/>
          <w:lang w:val="en-US"/>
        </w:rPr>
        <w:t xml:space="preserve">Projects </w:t>
      </w:r>
      <w:r w:rsidR="00DD5F98" w:rsidRPr="00DD5F98">
        <w:rPr>
          <w:b/>
          <w:bCs/>
          <w:color w:val="0070C0"/>
          <w:sz w:val="28"/>
          <w:szCs w:val="28"/>
          <w:lang w:val="en-US"/>
        </w:rPr>
        <w:t xml:space="preserve"> </w:t>
      </w:r>
      <w:hyperlink r:id="rId22" w:history="1">
        <w:r w:rsidR="00DD5F98" w:rsidRPr="00DD5F98">
          <w:rPr>
            <w:rStyle w:val="Lienhypertexte"/>
            <w:b/>
            <w:bCs/>
            <w:sz w:val="28"/>
            <w:szCs w:val="28"/>
            <w:lang w:val="en-US"/>
          </w:rPr>
          <w:t>(view all projects)</w:t>
        </w:r>
      </w:hyperlink>
    </w:p>
    <w:p w14:paraId="16E38150" w14:textId="79427DA9" w:rsidR="00D70063" w:rsidRPr="002B0896" w:rsidRDefault="008D71CD" w:rsidP="00886BE8">
      <w:pPr>
        <w:spacing w:after="0" w:line="216" w:lineRule="auto"/>
        <w:rPr>
          <w:rFonts w:asciiTheme="majorHAnsi" w:eastAsiaTheme="majorEastAsia" w:hAnsiTheme="majorHAnsi" w:cstheme="majorBidi"/>
          <w:b/>
          <w:i/>
          <w:iCs/>
          <w:caps/>
          <w:lang w:val="en-US" w:eastAsia="ja-JP" w:bidi="fr-FR"/>
        </w:rPr>
      </w:pPr>
      <w:r w:rsidRPr="002B0896">
        <w:rPr>
          <w:rFonts w:asciiTheme="majorHAnsi" w:eastAsiaTheme="majorEastAsia" w:hAnsiTheme="majorHAnsi" w:cstheme="majorBidi"/>
          <w:b/>
          <w:bCs/>
          <w:iCs/>
          <w:caps/>
          <w:lang w:val="en-US" w:eastAsia="ja-JP" w:bidi="fr-FR"/>
        </w:rPr>
        <w:t>Smart Travel Recommendation Platform</w:t>
      </w:r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 xml:space="preserve"> (</w:t>
      </w:r>
      <w:proofErr w:type="gramStart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react ,</w:t>
      </w:r>
      <w:proofErr w:type="gramEnd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 xml:space="preserve"> Spring </w:t>
      </w:r>
      <w:proofErr w:type="gramStart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boot ,</w:t>
      </w:r>
      <w:proofErr w:type="gramEnd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 xml:space="preserve"> rest </w:t>
      </w:r>
      <w:proofErr w:type="gramStart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api,graphQl</w:t>
      </w:r>
      <w:proofErr w:type="gramEnd"/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 xml:space="preserve"> , soap)</w:t>
      </w:r>
    </w:p>
    <w:p w14:paraId="2F91AE68" w14:textId="473C8370" w:rsidR="008D71CD" w:rsidRPr="0080065B" w:rsidRDefault="008E04F9" w:rsidP="00886BE8">
      <w:pPr>
        <w:spacing w:after="0" w:line="216" w:lineRule="auto"/>
        <w:rPr>
          <w:rFonts w:asciiTheme="majorHAnsi" w:hAnsiTheme="majorHAnsi" w:cstheme="majorHAnsi"/>
          <w:lang w:val="en-US"/>
        </w:rPr>
      </w:pPr>
      <w:r w:rsidRPr="008E04F9">
        <w:rPr>
          <w:rFonts w:asciiTheme="majorHAnsi" w:hAnsiTheme="majorHAnsi" w:cstheme="majorHAnsi"/>
          <w:lang w:val="en-US"/>
        </w:rPr>
        <w:t>Engineered a travel recommendation website utilizing React for the frontend and Spring Boot for the backend</w:t>
      </w:r>
      <w:r w:rsidR="008D71CD" w:rsidRPr="0080065B">
        <w:rPr>
          <w:rFonts w:asciiTheme="majorHAnsi" w:hAnsiTheme="majorHAnsi" w:cstheme="majorHAnsi"/>
          <w:lang w:val="en-US"/>
        </w:rPr>
        <w:t xml:space="preserve">. Integrated REST APIs for CRUD, </w:t>
      </w:r>
      <w:proofErr w:type="spellStart"/>
      <w:r w:rsidR="008D71CD" w:rsidRPr="0080065B">
        <w:rPr>
          <w:rFonts w:asciiTheme="majorHAnsi" w:hAnsiTheme="majorHAnsi" w:cstheme="majorHAnsi"/>
          <w:lang w:val="en-US"/>
        </w:rPr>
        <w:t>GraphQL</w:t>
      </w:r>
      <w:proofErr w:type="spellEnd"/>
      <w:r w:rsidR="008D71CD" w:rsidRPr="0080065B">
        <w:rPr>
          <w:rFonts w:asciiTheme="majorHAnsi" w:hAnsiTheme="majorHAnsi" w:cstheme="majorHAnsi"/>
          <w:lang w:val="en-US"/>
        </w:rPr>
        <w:t xml:space="preserve"> for destination suggestions, and SOAP for secure payments. Suggested destinations, hotels, and activities based on user budget and preferences</w:t>
      </w:r>
    </w:p>
    <w:p w14:paraId="6CC48E7B" w14:textId="63E796E4" w:rsidR="00556717" w:rsidRPr="00F334C8" w:rsidRDefault="008D71CD" w:rsidP="00D4187F">
      <w:pPr>
        <w:spacing w:after="0"/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</w:pPr>
      <w:r w:rsidRPr="00F334C8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Mood-Based Recommendation App</w:t>
      </w:r>
    </w:p>
    <w:p w14:paraId="30BED925" w14:textId="023315DE" w:rsidR="008D71CD" w:rsidRPr="008D71CD" w:rsidRDefault="0014604D" w:rsidP="008D71CD">
      <w:pPr>
        <w:spacing w:after="0"/>
        <w:rPr>
          <w:rFonts w:asciiTheme="majorHAnsi" w:hAnsiTheme="majorHAnsi" w:cstheme="majorHAnsi"/>
          <w:lang w:val="en-US"/>
        </w:rPr>
      </w:pPr>
      <w:r w:rsidRPr="0014604D">
        <w:rPr>
          <w:rFonts w:asciiTheme="majorHAnsi" w:hAnsiTheme="majorHAnsi" w:cstheme="majorHAnsi"/>
          <w:lang w:val="en-US"/>
        </w:rPr>
        <w:t>Developed a Flutter mobile app that recommends music and movies based on the user's mood</w:t>
      </w:r>
      <w:r w:rsidR="008D71CD" w:rsidRPr="008D71CD">
        <w:rPr>
          <w:rFonts w:asciiTheme="majorHAnsi" w:hAnsiTheme="majorHAnsi" w:cstheme="majorHAnsi"/>
          <w:lang w:val="en-US"/>
        </w:rPr>
        <w:t>. Implemented REST API integration and emotion-based suggestion logic for personalized user experiences.</w:t>
      </w:r>
    </w:p>
    <w:p w14:paraId="40083F86" w14:textId="73105D0F" w:rsidR="008D71CD" w:rsidRPr="002B0896" w:rsidRDefault="008D71CD" w:rsidP="00D4187F">
      <w:pPr>
        <w:spacing w:after="0"/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</w:pPr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Art Gallery Web Application</w:t>
      </w:r>
      <w:r w:rsidRPr="002B0896">
        <w:rPr>
          <w:lang w:val="en-US"/>
        </w:rPr>
        <w:t xml:space="preserve"> </w:t>
      </w:r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>(Angular, Spring Boot, MySQL)</w:t>
      </w:r>
    </w:p>
    <w:p w14:paraId="72215F5C" w14:textId="597D537A" w:rsidR="008D71CD" w:rsidRPr="0080065B" w:rsidRDefault="008D71CD" w:rsidP="00D4187F">
      <w:pPr>
        <w:spacing w:after="0"/>
        <w:rPr>
          <w:rFonts w:asciiTheme="majorHAnsi" w:hAnsiTheme="majorHAnsi" w:cstheme="majorHAnsi"/>
          <w:lang w:val="en-US"/>
        </w:rPr>
      </w:pPr>
      <w:r w:rsidRPr="0080065B">
        <w:rPr>
          <w:rFonts w:asciiTheme="majorHAnsi" w:hAnsiTheme="majorHAnsi" w:cstheme="majorHAnsi"/>
          <w:lang w:val="en-US"/>
        </w:rPr>
        <w:t>Built a full-stack art gallery website using Angular and Spring Boot with MySQL. Implemented authentication, user and admin management, and marketplace features for artwork display and sales</w:t>
      </w:r>
    </w:p>
    <w:p w14:paraId="1C43F988" w14:textId="14FBE52E" w:rsidR="008D71CD" w:rsidRPr="002B0896" w:rsidRDefault="008D71CD" w:rsidP="00D4187F">
      <w:pPr>
        <w:spacing w:after="0"/>
        <w:rPr>
          <w:rFonts w:asciiTheme="majorHAnsi" w:eastAsiaTheme="majorEastAsia" w:hAnsiTheme="majorHAnsi" w:cstheme="majorBidi"/>
          <w:b/>
          <w:i/>
          <w:iCs/>
          <w:caps/>
          <w:lang w:val="en-US" w:eastAsia="ja-JP" w:bidi="fr-FR"/>
        </w:rPr>
      </w:pPr>
      <w:r w:rsidRPr="002B0896">
        <w:rPr>
          <w:rFonts w:asciiTheme="majorHAnsi" w:eastAsiaTheme="majorEastAsia" w:hAnsiTheme="majorHAnsi" w:cstheme="majorBidi"/>
          <w:b/>
          <w:bCs/>
          <w:iCs/>
          <w:caps/>
          <w:lang w:val="en-US" w:eastAsia="ja-JP" w:bidi="fr-FR"/>
        </w:rPr>
        <w:t>Heart Disease Prediction Model</w:t>
      </w:r>
      <w:r w:rsidRPr="002B0896">
        <w:rPr>
          <w:rFonts w:asciiTheme="majorHAnsi" w:eastAsiaTheme="majorEastAsia" w:hAnsiTheme="majorHAnsi" w:cstheme="majorBidi"/>
          <w:b/>
          <w:iCs/>
          <w:caps/>
          <w:lang w:val="en-US" w:eastAsia="ja-JP" w:bidi="fr-FR"/>
        </w:rPr>
        <w:t xml:space="preserve"> </w:t>
      </w:r>
      <w:r w:rsidRPr="002B0896">
        <w:rPr>
          <w:rFonts w:asciiTheme="majorHAnsi" w:eastAsiaTheme="majorEastAsia" w:hAnsiTheme="majorHAnsi" w:cstheme="majorBidi"/>
          <w:b/>
          <w:i/>
          <w:iCs/>
          <w:caps/>
          <w:lang w:val="en-US" w:eastAsia="ja-JP" w:bidi="fr-FR"/>
        </w:rPr>
        <w:t>(Python, Scikit-learn, SVM)</w:t>
      </w:r>
    </w:p>
    <w:p w14:paraId="37D4AB51" w14:textId="7388B8D5" w:rsidR="008D71CD" w:rsidRPr="0080065B" w:rsidRDefault="008D71CD" w:rsidP="00D4187F">
      <w:pPr>
        <w:spacing w:after="0"/>
        <w:rPr>
          <w:rFonts w:asciiTheme="majorHAnsi" w:hAnsiTheme="majorHAnsi" w:cstheme="majorHAnsi"/>
          <w:lang w:val="en-US"/>
        </w:rPr>
      </w:pPr>
      <w:r w:rsidRPr="0080065B">
        <w:rPr>
          <w:rFonts w:asciiTheme="majorHAnsi" w:hAnsiTheme="majorHAnsi" w:cstheme="majorHAnsi"/>
          <w:lang w:val="en-US"/>
        </w:rPr>
        <w:t>Developed and trained an SVM model to predict heart disease risk using Scikit-learn. Performed data preprocessing, feature selection, and model evaluation through accuracy and confusion matrix metrics.</w:t>
      </w:r>
    </w:p>
    <w:p w14:paraId="19350D4C" w14:textId="2567C47E" w:rsidR="008D71CD" w:rsidRPr="002B0896" w:rsidRDefault="008D71CD" w:rsidP="00D4187F">
      <w:pPr>
        <w:spacing w:after="0"/>
        <w:rPr>
          <w:rFonts w:asciiTheme="majorHAnsi" w:eastAsiaTheme="majorEastAsia" w:hAnsiTheme="majorHAnsi" w:cstheme="majorBidi"/>
          <w:b/>
          <w:i/>
          <w:iCs/>
          <w:caps/>
          <w:lang w:val="en-US" w:eastAsia="ja-JP" w:bidi="fr-FR"/>
        </w:rPr>
      </w:pPr>
      <w:r w:rsidRPr="002B0896">
        <w:rPr>
          <w:rFonts w:asciiTheme="majorHAnsi" w:eastAsiaTheme="majorEastAsia" w:hAnsiTheme="majorHAnsi" w:cstheme="majorBidi"/>
          <w:b/>
          <w:bCs/>
          <w:i/>
          <w:iCs/>
          <w:caps/>
          <w:lang w:val="en-US" w:eastAsia="ja-JP" w:bidi="fr-FR"/>
        </w:rPr>
        <w:t>E-Commerce Application)</w:t>
      </w:r>
      <w:r w:rsidRPr="002B0896">
        <w:rPr>
          <w:rFonts w:asciiTheme="majorHAnsi" w:eastAsiaTheme="majorEastAsia" w:hAnsiTheme="majorHAnsi" w:cstheme="majorBidi"/>
          <w:b/>
          <w:i/>
          <w:iCs/>
          <w:caps/>
          <w:lang w:val="en-US" w:eastAsia="ja-JP" w:bidi="fr-FR"/>
        </w:rPr>
        <w:t xml:space="preserve"> (Flutter, Node.js, BLoC, Clean Architecture)</w:t>
      </w:r>
    </w:p>
    <w:p w14:paraId="3C013EB9" w14:textId="1C6CC636" w:rsidR="008D71CD" w:rsidRPr="007163B9" w:rsidRDefault="003E15FC" w:rsidP="008D71CD">
      <w:pPr>
        <w:spacing w:after="0"/>
        <w:rPr>
          <w:rFonts w:asciiTheme="majorHAnsi" w:hAnsiTheme="majorHAnsi" w:cstheme="majorHAnsi"/>
          <w:lang w:val="en-US"/>
        </w:rPr>
      </w:pPr>
      <w:r w:rsidRPr="003E15FC">
        <w:rPr>
          <w:rFonts w:asciiTheme="majorHAnsi" w:hAnsiTheme="majorHAnsi" w:cstheme="majorHAnsi"/>
          <w:lang w:val="en-US"/>
        </w:rPr>
        <w:t>Engineered</w:t>
      </w:r>
      <w:r w:rsidR="008D71CD" w:rsidRPr="008D71CD">
        <w:rPr>
          <w:rFonts w:asciiTheme="majorHAnsi" w:hAnsiTheme="majorHAnsi" w:cstheme="majorHAnsi"/>
          <w:lang w:val="en-US"/>
        </w:rPr>
        <w:t xml:space="preserve"> a Flutter-based e-commerce mobile application for Eric Kayser during internship at FIDNESS </w:t>
      </w:r>
      <w:proofErr w:type="spellStart"/>
      <w:r w:rsidR="008D71CD" w:rsidRPr="008D71CD">
        <w:rPr>
          <w:rFonts w:asciiTheme="majorHAnsi" w:hAnsiTheme="majorHAnsi" w:cstheme="majorHAnsi"/>
          <w:lang w:val="en-US"/>
        </w:rPr>
        <w:t>Tunisie</w:t>
      </w:r>
      <w:proofErr w:type="spellEnd"/>
      <w:r w:rsidR="008D71CD" w:rsidRPr="008D71CD">
        <w:rPr>
          <w:rFonts w:asciiTheme="majorHAnsi" w:hAnsiTheme="majorHAnsi" w:cstheme="majorHAnsi"/>
          <w:lang w:val="en-US"/>
        </w:rPr>
        <w:t xml:space="preserve">. </w:t>
      </w:r>
      <w:r w:rsidR="00DD5F98" w:rsidRPr="008D71CD">
        <w:rPr>
          <w:rFonts w:asciiTheme="majorHAnsi" w:hAnsiTheme="majorHAnsi" w:cstheme="majorHAnsi"/>
          <w:lang w:val="en-US"/>
        </w:rPr>
        <w:t xml:space="preserve">Implemented Clean Architecture and </w:t>
      </w:r>
      <w:proofErr w:type="spellStart"/>
      <w:r w:rsidR="00DD5F98" w:rsidRPr="008D71CD">
        <w:rPr>
          <w:rFonts w:asciiTheme="majorHAnsi" w:hAnsiTheme="majorHAnsi" w:cstheme="majorHAnsi"/>
          <w:lang w:val="en-US"/>
        </w:rPr>
        <w:t>BLoC</w:t>
      </w:r>
      <w:proofErr w:type="spellEnd"/>
      <w:r w:rsidR="00DD5F98" w:rsidRPr="008D71CD">
        <w:rPr>
          <w:rFonts w:asciiTheme="majorHAnsi" w:hAnsiTheme="majorHAnsi" w:cstheme="majorHAnsi"/>
          <w:lang w:val="en-US"/>
        </w:rPr>
        <w:t xml:space="preserve"> pattern to ensure scalability and maintainability</w:t>
      </w:r>
      <w:r w:rsidR="008D71CD" w:rsidRPr="008D71CD">
        <w:rPr>
          <w:lang w:val="en-US"/>
        </w:rPr>
        <w:t>.</w:t>
      </w:r>
    </w:p>
    <w:p w14:paraId="420E4C61" w14:textId="77777777" w:rsidR="002B0896" w:rsidRDefault="008D71CD" w:rsidP="002B0896">
      <w:pPr>
        <w:spacing w:after="0" w:line="216" w:lineRule="auto"/>
        <w:contextualSpacing/>
        <w:rPr>
          <w:rFonts w:asciiTheme="majorHAnsi" w:eastAsiaTheme="majorEastAsia" w:hAnsiTheme="majorHAnsi" w:cstheme="majorBidi"/>
          <w:b/>
          <w:i/>
          <w:iCs/>
          <w:caps/>
          <w:color w:val="0070C0"/>
          <w:sz w:val="28"/>
          <w:lang w:val="en-US" w:eastAsia="ja-JP" w:bidi="fr-FR"/>
        </w:rPr>
      </w:pPr>
      <w:r>
        <w:rPr>
          <w:rFonts w:asciiTheme="majorHAnsi" w:eastAsiaTheme="majorEastAsia" w:hAnsiTheme="majorHAnsi" w:cstheme="majorBidi"/>
          <w:b/>
          <w:i/>
          <w:iCs/>
          <w:caps/>
          <w:sz w:val="28"/>
          <w:lang w:val="en-US" w:eastAsia="ja-JP" w:bidi="fr-FR"/>
        </w:rPr>
        <w:t xml:space="preserve"> </w:t>
      </w:r>
      <w:r w:rsidR="002B0896" w:rsidRPr="002B0896">
        <w:rPr>
          <w:rFonts w:asciiTheme="majorHAnsi" w:eastAsiaTheme="majorEastAsia" w:hAnsiTheme="majorHAnsi" w:cstheme="majorBidi"/>
          <w:b/>
          <w:i/>
          <w:iCs/>
          <w:caps/>
          <w:color w:val="0070C0"/>
          <w:sz w:val="28"/>
          <w:lang w:val="en-US" w:eastAsia="ja-JP" w:bidi="fr-FR"/>
        </w:rPr>
        <w:t>education</w:t>
      </w:r>
    </w:p>
    <w:p w14:paraId="610BDC54" w14:textId="5E2FE613" w:rsidR="00DD5F98" w:rsidRPr="00DD5F98" w:rsidRDefault="00DD5F98" w:rsidP="002B0896">
      <w:pPr>
        <w:spacing w:after="0" w:line="216" w:lineRule="auto"/>
        <w:contextualSpacing/>
        <w:rPr>
          <w:b/>
          <w:bCs/>
          <w:lang w:val="en-US"/>
        </w:rPr>
      </w:pPr>
      <w:proofErr w:type="gramStart"/>
      <w:r w:rsidRPr="00DD5F98">
        <w:rPr>
          <w:b/>
          <w:bCs/>
          <w:lang w:val="en-US"/>
        </w:rPr>
        <w:t>Computer ,</w:t>
      </w:r>
      <w:proofErr w:type="gramEnd"/>
      <w:r w:rsidRPr="00DD5F98">
        <w:rPr>
          <w:b/>
          <w:bCs/>
          <w:lang w:val="en-US"/>
        </w:rPr>
        <w:t xml:space="preserve"> Network and Multimedia (CNM) </w:t>
      </w:r>
      <w:proofErr w:type="gramStart"/>
      <w:r>
        <w:rPr>
          <w:b/>
          <w:bCs/>
          <w:lang w:val="en-US"/>
        </w:rPr>
        <w:t>Expected  June</w:t>
      </w:r>
      <w:proofErr w:type="gramEnd"/>
      <w:r>
        <w:rPr>
          <w:b/>
          <w:bCs/>
          <w:lang w:val="en-US"/>
        </w:rPr>
        <w:t xml:space="preserve"> 2026</w:t>
      </w:r>
    </w:p>
    <w:p w14:paraId="14A51A99" w14:textId="1868C76F" w:rsidR="002B0896" w:rsidRPr="007163B9" w:rsidRDefault="002B0896" w:rsidP="002B0896">
      <w:pPr>
        <w:spacing w:after="0" w:line="216" w:lineRule="auto"/>
        <w:contextualSpacing/>
        <w:rPr>
          <w:lang w:val="en-US"/>
        </w:rPr>
      </w:pPr>
      <w:r>
        <w:rPr>
          <w:rFonts w:asciiTheme="majorHAnsi" w:eastAsiaTheme="majorEastAsia" w:hAnsiTheme="majorHAnsi" w:cstheme="majorBidi"/>
          <w:b/>
          <w:i/>
          <w:iCs/>
          <w:caps/>
          <w:color w:val="0070C0"/>
          <w:sz w:val="28"/>
          <w:lang w:val="en-US" w:eastAsia="ja-JP" w:bidi="fr-FR"/>
        </w:rPr>
        <w:t xml:space="preserve"> </w:t>
      </w:r>
      <w:hyperlink r:id="rId23" w:history="1">
        <w:r w:rsidRPr="00DD5F98">
          <w:rPr>
            <w:rStyle w:val="Lienhypertexte"/>
            <w:b/>
            <w:bCs/>
            <w:lang w:val="en-US"/>
          </w:rPr>
          <w:t>Polytech Intl</w:t>
        </w:r>
      </w:hyperlink>
      <w:r w:rsidRPr="00DD5F98">
        <w:rPr>
          <w:b/>
          <w:bCs/>
          <w:lang w:val="en-US"/>
        </w:rPr>
        <w:t xml:space="preserve"> : </w:t>
      </w:r>
      <w:r w:rsidRPr="007163B9">
        <w:rPr>
          <w:lang w:val="en-US"/>
        </w:rPr>
        <w:t xml:space="preserve">specializing in Software </w:t>
      </w:r>
      <w:proofErr w:type="gramStart"/>
      <w:r w:rsidRPr="007163B9">
        <w:rPr>
          <w:lang w:val="en-US"/>
        </w:rPr>
        <w:t xml:space="preserve">engineering  </w:t>
      </w:r>
      <w:r w:rsidR="00DD5F98" w:rsidRPr="007163B9">
        <w:rPr>
          <w:lang w:val="en-US"/>
        </w:rPr>
        <w:t>and</w:t>
      </w:r>
      <w:proofErr w:type="gramEnd"/>
      <w:r w:rsidR="00DD5F98" w:rsidRPr="007163B9">
        <w:rPr>
          <w:lang w:val="en-US"/>
        </w:rPr>
        <w:t xml:space="preserve"> information systems </w:t>
      </w:r>
    </w:p>
    <w:p w14:paraId="49E0C62A" w14:textId="0565B98E" w:rsidR="0080065B" w:rsidRDefault="0080065B" w:rsidP="002B0896">
      <w:pPr>
        <w:spacing w:after="0" w:line="216" w:lineRule="auto"/>
        <w:contextualSpacing/>
        <w:rPr>
          <w:b/>
          <w:bCs/>
          <w:lang w:val="en-US"/>
        </w:rPr>
      </w:pPr>
      <w:r w:rsidRPr="002B0896">
        <w:rPr>
          <w:rFonts w:asciiTheme="majorHAnsi" w:eastAsiaTheme="majorEastAsia" w:hAnsiTheme="majorHAnsi" w:cstheme="majorBidi"/>
          <w:b/>
          <w:i/>
          <w:iCs/>
          <w:caps/>
          <w:color w:val="0070C0"/>
          <w:sz w:val="28"/>
          <w:lang w:val="en-US" w:eastAsia="ja-JP" w:bidi="fr-FR"/>
        </w:rPr>
        <w:t>e</w:t>
      </w:r>
      <w:r>
        <w:rPr>
          <w:rFonts w:asciiTheme="majorHAnsi" w:eastAsiaTheme="majorEastAsia" w:hAnsiTheme="majorHAnsi" w:cstheme="majorBidi"/>
          <w:b/>
          <w:i/>
          <w:iCs/>
          <w:caps/>
          <w:color w:val="0070C0"/>
          <w:sz w:val="28"/>
          <w:lang w:val="en-US" w:eastAsia="ja-JP" w:bidi="fr-FR"/>
        </w:rPr>
        <w:t>xtracurricular activity:</w:t>
      </w:r>
    </w:p>
    <w:p w14:paraId="2A7D8F1D" w14:textId="5E615C63" w:rsidR="00DD5F98" w:rsidRDefault="00DD5F98" w:rsidP="002B0896">
      <w:pPr>
        <w:spacing w:after="0" w:line="216" w:lineRule="auto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 xml:space="preserve">Member in </w:t>
      </w:r>
      <w:proofErr w:type="spellStart"/>
      <w:r>
        <w:rPr>
          <w:b/>
          <w:bCs/>
          <w:lang w:val="en-US"/>
        </w:rPr>
        <w:t>Tunipreneurs</w:t>
      </w:r>
      <w:proofErr w:type="spellEnd"/>
      <w:r>
        <w:rPr>
          <w:b/>
          <w:bCs/>
          <w:lang w:val="en-US"/>
        </w:rPr>
        <w:t xml:space="preserve"> (2025</w:t>
      </w:r>
      <w:proofErr w:type="gramStart"/>
      <w:r>
        <w:rPr>
          <w:b/>
          <w:bCs/>
          <w:lang w:val="en-US"/>
        </w:rPr>
        <w:t>) :</w:t>
      </w:r>
      <w:proofErr w:type="gramEnd"/>
      <w:r w:rsidRPr="007163B9">
        <w:rPr>
          <w:lang w:val="en-US"/>
        </w:rPr>
        <w:t xml:space="preserve"> </w:t>
      </w:r>
      <w:proofErr w:type="gramStart"/>
      <w:r w:rsidRPr="007163B9">
        <w:rPr>
          <w:lang w:val="en-US"/>
        </w:rPr>
        <w:t>entrepreneurship,  teamwork</w:t>
      </w:r>
      <w:proofErr w:type="gramEnd"/>
      <w:r w:rsidR="00A65570">
        <w:rPr>
          <w:b/>
          <w:bCs/>
          <w:lang w:val="en-US"/>
        </w:rPr>
        <w:t xml:space="preserve"> </w:t>
      </w:r>
    </w:p>
    <w:p w14:paraId="5E46000C" w14:textId="3E7CAC7E" w:rsidR="0065001B" w:rsidRPr="00DD5F98" w:rsidRDefault="00DD5F98" w:rsidP="002B0896">
      <w:pPr>
        <w:spacing w:after="0" w:line="216" w:lineRule="auto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>Member In IAESTE Tunisia (2024</w:t>
      </w:r>
      <w:proofErr w:type="gramStart"/>
      <w:r>
        <w:rPr>
          <w:b/>
          <w:bCs/>
          <w:lang w:val="en-US"/>
        </w:rPr>
        <w:t>) :</w:t>
      </w:r>
      <w:proofErr w:type="gramEnd"/>
      <w:r>
        <w:rPr>
          <w:b/>
          <w:bCs/>
          <w:lang w:val="en-US"/>
        </w:rPr>
        <w:t xml:space="preserve"> </w:t>
      </w:r>
      <w:r w:rsidRPr="007163B9">
        <w:rPr>
          <w:lang w:val="en-US"/>
        </w:rPr>
        <w:t>cultural exchange</w:t>
      </w:r>
      <w:r>
        <w:rPr>
          <w:b/>
          <w:bCs/>
          <w:lang w:val="en-US"/>
        </w:rPr>
        <w:t xml:space="preserve">  </w:t>
      </w:r>
    </w:p>
    <w:sectPr w:rsidR="0065001B" w:rsidRPr="00DD5F98" w:rsidSect="00886BE8">
      <w:headerReference w:type="default" r:id="rId24"/>
      <w:pgSz w:w="11906" w:h="16838" w:code="9"/>
      <w:pgMar w:top="567" w:right="1077" w:bottom="567" w:left="4865" w:header="57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516DC" w14:textId="77777777" w:rsidR="001D0723" w:rsidRDefault="001D0723" w:rsidP="00187B92">
      <w:pPr>
        <w:spacing w:after="0" w:line="240" w:lineRule="auto"/>
      </w:pPr>
      <w:r>
        <w:separator/>
      </w:r>
    </w:p>
  </w:endnote>
  <w:endnote w:type="continuationSeparator" w:id="0">
    <w:p w14:paraId="32DDAB5A" w14:textId="77777777" w:rsidR="001D0723" w:rsidRDefault="001D0723" w:rsidP="0018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D948" w14:textId="77777777" w:rsidR="001D0723" w:rsidRDefault="001D0723" w:rsidP="00187B92">
      <w:pPr>
        <w:spacing w:after="0" w:line="240" w:lineRule="auto"/>
      </w:pPr>
      <w:r>
        <w:separator/>
      </w:r>
    </w:p>
  </w:footnote>
  <w:footnote w:type="continuationSeparator" w:id="0">
    <w:p w14:paraId="57680E47" w14:textId="77777777" w:rsidR="001D0723" w:rsidRDefault="001D0723" w:rsidP="0018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0284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4B0B39" w14:textId="77777777" w:rsidR="0071617E" w:rsidRDefault="00187B92">
        <w:pPr>
          <w:pStyle w:val="En-tte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6B6D95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  <w:r>
          <w:rPr>
            <w:noProof/>
            <w:lang w:bidi="fr-FR"/>
          </w:rPr>
          <mc:AlternateContent>
            <mc:Choice Requires="wps">
              <w:drawing>
                <wp:anchor distT="45720" distB="45720" distL="114300" distR="114300" simplePos="0" relativeHeight="251659264" behindDoc="0" locked="1" layoutInCell="1" allowOverlap="1" wp14:anchorId="55E9B5CA" wp14:editId="01EFFC66">
                  <wp:simplePos x="0" y="0"/>
                  <mc:AlternateContent>
                    <mc:Choice Requires="wp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664845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Zone de texte 2" descr="Zone de texte de l’encadré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Grilledutableau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  <w:tblDescription w:val="Tableau de disposition"/>
                              </w:tblPr>
                              <w:tblGrid>
                                <w:gridCol w:w="3385"/>
                              </w:tblGrid>
                              <w:tr w:rsidR="002C0739" w14:paraId="021119ED" w14:textId="77777777" w:rsidTr="002C0739"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p w14:paraId="615DEA92" w14:textId="77777777" w:rsidR="002C0739" w:rsidRPr="00187B92" w:rsidRDefault="00556717" w:rsidP="00187B92">
                                    <w:pPr>
                                      <w:pStyle w:val="Titre"/>
                                    </w:pPr>
                                    <w:r>
                                      <w:rPr>
                                        <w:lang w:bidi="fr-FR"/>
                                      </w:rPr>
                                      <w:t>ted mcgowan</w:t>
                                    </w:r>
                                  </w:p>
                                  <w:p w14:paraId="6AFCDF58" w14:textId="77777777" w:rsidR="002C0739" w:rsidRPr="00970D57" w:rsidRDefault="00556717" w:rsidP="00970D57">
                                    <w:pPr>
                                      <w:pStyle w:val="Sous-titre"/>
                                    </w:pPr>
                                    <w:r>
                                      <w:rPr>
                                        <w:lang w:bidi="fr-FR"/>
                                      </w:rPr>
                                      <w:t>chef de bureau</w:t>
                                    </w:r>
                                  </w:p>
                                </w:tc>
                              </w:tr>
                            </w:tbl>
                            <w:p w14:paraId="651C3C63" w14:textId="77777777" w:rsidR="0071617E" w:rsidRDefault="0071617E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5E9B5CA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Zone de texte de l’encadré" style="position:absolute;left:0;text-align:left;margin-left:0;margin-top:0;width:169.2pt;height:666pt;z-index:251659264;visibility:visible;mso-wrap-style:square;mso-width-percent:0;mso-height-percent:0;mso-left-percent:88;mso-wrap-distance-left:9pt;mso-wrap-distance-top:3.6pt;mso-wrap-distance-right:9pt;mso-wrap-distance-bottom:3.6pt;mso-position-horizontal-relative:page;mso-position-vertical:absolute;mso-position-vertical-relative:margin;mso-width-percent:0;mso-height-percent:0;mso-left-percent:88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" filled="f" stroked="f">
                  <v:textbox inset="0,0,0,0">
                    <w:txbxContent>
                      <w:tbl>
                        <w:tblPr>
                          <w:tblStyle w:val="Grilledutableau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  <w:tblDescription w:val="Tableau de disposition"/>
                        </w:tblPr>
                        <w:tblGrid>
                          <w:gridCol w:w="3385"/>
                        </w:tblGrid>
                        <w:tr w:rsidR="002C0739" w14:paraId="021119ED" w14:textId="77777777" w:rsidTr="002C0739"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p w14:paraId="615DEA92" w14:textId="77777777" w:rsidR="002C0739" w:rsidRPr="00187B92" w:rsidRDefault="00556717" w:rsidP="00187B92">
                              <w:pPr>
                                <w:pStyle w:val="Titre"/>
                              </w:pPr>
                              <w:r>
                                <w:rPr>
                                  <w:lang w:bidi="fr-FR"/>
                                </w:rPr>
                                <w:t>ted mcgowan</w:t>
                              </w:r>
                            </w:p>
                            <w:p w14:paraId="6AFCDF58" w14:textId="77777777" w:rsidR="002C0739" w:rsidRPr="00970D57" w:rsidRDefault="00556717" w:rsidP="00970D57">
                              <w:pPr>
                                <w:pStyle w:val="Sous-titre"/>
                              </w:pPr>
                              <w:r>
                                <w:rPr>
                                  <w:lang w:bidi="fr-FR"/>
                                </w:rPr>
                                <w:t>chef de bureau</w:t>
                              </w:r>
                            </w:p>
                          </w:tc>
                        </w:tr>
                      </w:tbl>
                      <w:p w14:paraId="651C3C63" w14:textId="77777777" w:rsidR="0071617E" w:rsidRDefault="0071617E"/>
                    </w:txbxContent>
                  </v:textbox>
                  <w10:wrap type="square" anchorx="page" anchory="margin"/>
                  <w10:anchorlock/>
                </v:shape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51ACE"/>
    <w:multiLevelType w:val="hybridMultilevel"/>
    <w:tmpl w:val="9432EBAC"/>
    <w:lvl w:ilvl="0" w:tplc="7A6CE0A4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69"/>
    <w:rsid w:val="00093E2F"/>
    <w:rsid w:val="001340F5"/>
    <w:rsid w:val="0014604D"/>
    <w:rsid w:val="00157B6F"/>
    <w:rsid w:val="00187B92"/>
    <w:rsid w:val="001D0723"/>
    <w:rsid w:val="00293B83"/>
    <w:rsid w:val="002B0896"/>
    <w:rsid w:val="002C0739"/>
    <w:rsid w:val="00311511"/>
    <w:rsid w:val="0039505A"/>
    <w:rsid w:val="003E15FC"/>
    <w:rsid w:val="00431971"/>
    <w:rsid w:val="0044748F"/>
    <w:rsid w:val="00486E5D"/>
    <w:rsid w:val="004C4F65"/>
    <w:rsid w:val="004D710D"/>
    <w:rsid w:val="005331AD"/>
    <w:rsid w:val="00556717"/>
    <w:rsid w:val="00581FC8"/>
    <w:rsid w:val="0058504C"/>
    <w:rsid w:val="005B35C0"/>
    <w:rsid w:val="005F41D0"/>
    <w:rsid w:val="006101B0"/>
    <w:rsid w:val="00632413"/>
    <w:rsid w:val="0065001B"/>
    <w:rsid w:val="00684913"/>
    <w:rsid w:val="006A3CE7"/>
    <w:rsid w:val="006B6D95"/>
    <w:rsid w:val="006D5A78"/>
    <w:rsid w:val="006E215E"/>
    <w:rsid w:val="006F5A9A"/>
    <w:rsid w:val="0071617E"/>
    <w:rsid w:val="007163B9"/>
    <w:rsid w:val="007502DF"/>
    <w:rsid w:val="0076789B"/>
    <w:rsid w:val="00793748"/>
    <w:rsid w:val="007A3169"/>
    <w:rsid w:val="0080065B"/>
    <w:rsid w:val="0082120E"/>
    <w:rsid w:val="00834139"/>
    <w:rsid w:val="00882749"/>
    <w:rsid w:val="00886BE8"/>
    <w:rsid w:val="00890403"/>
    <w:rsid w:val="008A36EA"/>
    <w:rsid w:val="008C33FB"/>
    <w:rsid w:val="008D71CD"/>
    <w:rsid w:val="008E04F9"/>
    <w:rsid w:val="008F44AB"/>
    <w:rsid w:val="008F6C03"/>
    <w:rsid w:val="00906C40"/>
    <w:rsid w:val="00931ACF"/>
    <w:rsid w:val="009A2669"/>
    <w:rsid w:val="009C71A4"/>
    <w:rsid w:val="009C7421"/>
    <w:rsid w:val="00A65570"/>
    <w:rsid w:val="00A8513F"/>
    <w:rsid w:val="00AE7FA3"/>
    <w:rsid w:val="00AF7BCF"/>
    <w:rsid w:val="00B660B5"/>
    <w:rsid w:val="00B66839"/>
    <w:rsid w:val="00BB6F44"/>
    <w:rsid w:val="00CD2235"/>
    <w:rsid w:val="00D1599B"/>
    <w:rsid w:val="00D17F05"/>
    <w:rsid w:val="00D30872"/>
    <w:rsid w:val="00D4187F"/>
    <w:rsid w:val="00D460EA"/>
    <w:rsid w:val="00D5172F"/>
    <w:rsid w:val="00D550DC"/>
    <w:rsid w:val="00D70063"/>
    <w:rsid w:val="00DA55B7"/>
    <w:rsid w:val="00DB6CD1"/>
    <w:rsid w:val="00DD5F98"/>
    <w:rsid w:val="00E04690"/>
    <w:rsid w:val="00E0727C"/>
    <w:rsid w:val="00E17FE6"/>
    <w:rsid w:val="00E42276"/>
    <w:rsid w:val="00E85A2E"/>
    <w:rsid w:val="00EA0BE6"/>
    <w:rsid w:val="00EB5B64"/>
    <w:rsid w:val="00F11DC5"/>
    <w:rsid w:val="00F17214"/>
    <w:rsid w:val="00F24F1D"/>
    <w:rsid w:val="00F334C8"/>
    <w:rsid w:val="00F778F5"/>
    <w:rsid w:val="00FD7C04"/>
    <w:rsid w:val="00FE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93C70"/>
  <w15:chartTrackingRefBased/>
  <w15:docId w15:val="{AB4E0A74-0E21-4E4C-A969-228E0DDE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1CD"/>
  </w:style>
  <w:style w:type="paragraph" w:styleId="Titre1">
    <w:name w:val="heading 1"/>
    <w:basedOn w:val="Normal"/>
    <w:next w:val="Normal"/>
    <w:link w:val="Titre1C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Titre2">
    <w:name w:val="heading 2"/>
    <w:basedOn w:val="Normal"/>
    <w:link w:val="Titre2Car"/>
    <w:uiPriority w:val="9"/>
    <w:unhideWhenUsed/>
    <w:qFormat/>
    <w:rsid w:val="008C33FB"/>
    <w:pPr>
      <w:keepNext/>
      <w:keepLines/>
      <w:spacing w:before="480" w:after="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Titre3">
    <w:name w:val="heading 3"/>
    <w:basedOn w:val="Normal"/>
    <w:next w:val="Titre4"/>
    <w:link w:val="Titre3Car"/>
    <w:uiPriority w:val="9"/>
    <w:unhideWhenUsed/>
    <w:qFormat/>
    <w:rsid w:val="00886BE8"/>
    <w:pPr>
      <w:keepNext/>
      <w:keepLines/>
      <w:spacing w:after="0" w:line="240" w:lineRule="auto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2"/>
      <w:lang w:eastAsia="ja-JP"/>
    </w:rPr>
  </w:style>
  <w:style w:type="paragraph" w:styleId="Titre4">
    <w:name w:val="heading 4"/>
    <w:basedOn w:val="Normal"/>
    <w:next w:val="Titre5"/>
    <w:link w:val="Titre4Car"/>
    <w:uiPriority w:val="9"/>
    <w:unhideWhenUsed/>
    <w:qFormat/>
    <w:rsid w:val="008C33FB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87B92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Titre2Car">
    <w:name w:val="Titre 2 Car"/>
    <w:basedOn w:val="Policepardfaut"/>
    <w:link w:val="Titre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Titre3Car">
    <w:name w:val="Titre 3 Car"/>
    <w:basedOn w:val="Policepardfaut"/>
    <w:link w:val="Titre3"/>
    <w:uiPriority w:val="9"/>
    <w:rsid w:val="00886BE8"/>
    <w:rPr>
      <w:rFonts w:asciiTheme="majorHAnsi" w:eastAsiaTheme="majorEastAsia" w:hAnsiTheme="majorHAnsi" w:cstheme="majorBidi"/>
      <w:caps/>
      <w:color w:val="864A04" w:themeColor="accent1" w:themeShade="80"/>
      <w:sz w:val="32"/>
      <w:lang w:eastAsia="ja-JP"/>
    </w:rPr>
  </w:style>
  <w:style w:type="character" w:customStyle="1" w:styleId="Titre4Car">
    <w:name w:val="Titre 4 Car"/>
    <w:basedOn w:val="Policepardfaut"/>
    <w:link w:val="Titre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Titre5Car">
    <w:name w:val="Titre 5 Car"/>
    <w:basedOn w:val="Policepardfaut"/>
    <w:link w:val="Titre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En-tte">
    <w:name w:val="header"/>
    <w:basedOn w:val="Normal"/>
    <w:link w:val="En-tteCar"/>
    <w:uiPriority w:val="99"/>
    <w:unhideWhenUsed/>
    <w:rsid w:val="00187B92"/>
    <w:pPr>
      <w:spacing w:after="0" w:line="240" w:lineRule="auto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En-tteCar">
    <w:name w:val="En-tête Car"/>
    <w:basedOn w:val="Policepardfaut"/>
    <w:link w:val="En-tte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Grilledutableau">
    <w:name w:val="Table Grid"/>
    <w:basedOn w:val="Tableau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ordonnes">
    <w:name w:val="Coordonnées"/>
    <w:basedOn w:val="Normal"/>
    <w:uiPriority w:val="10"/>
    <w:qFormat/>
    <w:rsid w:val="00187B92"/>
    <w:pPr>
      <w:spacing w:after="120"/>
    </w:pPr>
    <w:rPr>
      <w:rFonts w:eastAsiaTheme="minorEastAsia"/>
      <w:lang w:eastAsia="ja-JP"/>
    </w:rPr>
  </w:style>
  <w:style w:type="character" w:styleId="lev">
    <w:name w:val="Strong"/>
    <w:basedOn w:val="Policepardfaut"/>
    <w:uiPriority w:val="22"/>
    <w:qFormat/>
    <w:rsid w:val="00D70063"/>
    <w:rPr>
      <w:b/>
      <w:bCs/>
    </w:rPr>
  </w:style>
  <w:style w:type="paragraph" w:styleId="Titre">
    <w:name w:val="Title"/>
    <w:basedOn w:val="Normal"/>
    <w:link w:val="TitreCar"/>
    <w:uiPriority w:val="1"/>
    <w:qFormat/>
    <w:rsid w:val="00D70063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itreCar">
    <w:name w:val="Titre Car"/>
    <w:basedOn w:val="Policepardfaut"/>
    <w:link w:val="Titre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Photo">
    <w:name w:val="Ph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 w:line="240" w:lineRule="auto"/>
      <w:jc w:val="center"/>
    </w:pPr>
    <w:rPr>
      <w:rFonts w:eastAsiaTheme="minorEastAsia"/>
      <w:lang w:eastAsia="ja-JP"/>
    </w:rPr>
  </w:style>
  <w:style w:type="paragraph" w:styleId="Sous-titre">
    <w:name w:val="Subtitle"/>
    <w:basedOn w:val="Normal"/>
    <w:link w:val="Sous-titreCar"/>
    <w:uiPriority w:val="2"/>
    <w:qFormat/>
    <w:rsid w:val="008C33FB"/>
    <w:pPr>
      <w:numPr>
        <w:ilvl w:val="1"/>
      </w:numPr>
      <w:spacing w:after="640" w:line="240" w:lineRule="auto"/>
      <w:contextualSpacing/>
    </w:pPr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character" w:customStyle="1" w:styleId="Sous-titreCar">
    <w:name w:val="Sous-titre Car"/>
    <w:basedOn w:val="Policepardfaut"/>
    <w:link w:val="Sous-titre"/>
    <w:uiPriority w:val="2"/>
    <w:rsid w:val="008C33FB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Pieddepage">
    <w:name w:val="footer"/>
    <w:basedOn w:val="Normal"/>
    <w:link w:val="PieddepageCar"/>
    <w:uiPriority w:val="99"/>
    <w:unhideWhenUsed/>
    <w:rsid w:val="00187B92"/>
    <w:pPr>
      <w:spacing w:after="0" w:line="240" w:lineRule="auto"/>
    </w:pPr>
    <w:rPr>
      <w:rFonts w:eastAsiaTheme="minorEastAsia"/>
      <w:lang w:eastAsia="ja-JP"/>
    </w:rPr>
  </w:style>
  <w:style w:type="character" w:customStyle="1" w:styleId="PieddepageCar">
    <w:name w:val="Pied de page Car"/>
    <w:basedOn w:val="Policepardfaut"/>
    <w:link w:val="Pieddepage"/>
    <w:uiPriority w:val="99"/>
    <w:rsid w:val="00187B92"/>
    <w:rPr>
      <w:rFonts w:eastAsiaTheme="minorEastAsia"/>
      <w:lang w:eastAsia="ja-JP"/>
    </w:rPr>
  </w:style>
  <w:style w:type="character" w:styleId="Textedelespacerserv">
    <w:name w:val="Placeholder Text"/>
    <w:basedOn w:val="Policepardfaut"/>
    <w:uiPriority w:val="99"/>
    <w:semiHidden/>
    <w:rsid w:val="00187B9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5671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671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B6F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ariem-souadi-b25b78295" TargetMode="External"/><Relationship Id="rId18" Type="http://schemas.openxmlformats.org/officeDocument/2006/relationships/hyperlink" Target="https://www.linkedin.com/in/mariem-souadi-b25b78295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redly.com/users/mariem-souadi.85aab86c/edi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Mariemsouadi12@gmail.com" TargetMode="External"/><Relationship Id="rId17" Type="http://schemas.openxmlformats.org/officeDocument/2006/relationships/hyperlink" Target="mailto:Mariemsouadi12@gmail.com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redly.com/users/mariem-souadi.85aab86c/edit" TargetMode="External"/><Relationship Id="rId20" Type="http://schemas.openxmlformats.org/officeDocument/2006/relationships/hyperlink" Target="https://www.credly.com/earner/earned/badge/630f833a-363e-40bf-ad03-0b99bbd6e05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credly.com/earner/earned/badge/630f833a-363e-40bf-ad03-0b99bbd6e05a" TargetMode="External"/><Relationship Id="rId23" Type="http://schemas.openxmlformats.org/officeDocument/2006/relationships/hyperlink" Target="https://pi.tn/entreprise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mariemsouadi12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ariemsouadi123" TargetMode="External"/><Relationship Id="rId22" Type="http://schemas.openxmlformats.org/officeDocument/2006/relationships/hyperlink" Target="https://github.com/mariemsouadi12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CV%20de%20chef%20de%20bureau.dotx" TargetMode="External"/></Relationship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de chef de bureau</Template>
  <TotalTime>351</TotalTime>
  <Pages>1</Pages>
  <Words>347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MARIEM SOUADI</cp:lastModifiedBy>
  <cp:revision>22</cp:revision>
  <cp:lastPrinted>2025-11-13T15:21:00Z</cp:lastPrinted>
  <dcterms:created xsi:type="dcterms:W3CDTF">2025-11-11T09:53:00Z</dcterms:created>
  <dcterms:modified xsi:type="dcterms:W3CDTF">2025-11-19T09:46:00Z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